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10B3E1" w14:textId="7C9B201D" w:rsidR="0070363F" w:rsidRDefault="00270E1F" w:rsidP="006C3293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4F7A90A" wp14:editId="2C1CA107">
                <wp:simplePos x="0" y="0"/>
                <wp:positionH relativeFrom="column">
                  <wp:posOffset>2232660</wp:posOffset>
                </wp:positionH>
                <wp:positionV relativeFrom="paragraph">
                  <wp:posOffset>32385</wp:posOffset>
                </wp:positionV>
                <wp:extent cx="3719830" cy="3368040"/>
                <wp:effectExtent l="19050" t="19050" r="13970" b="3810"/>
                <wp:wrapTight wrapText="bothSides">
                  <wp:wrapPolygon edited="0">
                    <wp:start x="-111" y="-122"/>
                    <wp:lineTo x="-111" y="21502"/>
                    <wp:lineTo x="21571" y="21502"/>
                    <wp:lineTo x="21571" y="-122"/>
                    <wp:lineTo x="-111" y="-122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9830" cy="3368040"/>
                          <a:chOff x="0" y="0"/>
                          <a:chExt cx="3719830" cy="336804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3712210" cy="3026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3086100"/>
                            <a:ext cx="371221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25BC07F" w14:textId="77777777" w:rsidR="00270E1F" w:rsidRPr="00F75D26" w:rsidRDefault="00270E1F" w:rsidP="00270E1F">
                              <w:pPr>
                                <w:pStyle w:val="Caption"/>
                                <w:rPr>
                                  <w:rFonts w:cs="Times New Roman"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Figure </w:t>
                              </w:r>
                              <w:r w:rsidR="001B4395">
                                <w:fldChar w:fldCharType="begin"/>
                              </w:r>
                              <w:r w:rsidR="001B4395">
                                <w:instrText xml:space="preserve"> SEQ Figure \* ARABIC </w:instrText>
                              </w:r>
                              <w:r w:rsidR="001B4395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1B439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</w:t>
                              </w:r>
                              <w:r w:rsidRPr="00EA098B">
                                <w:t>Study Area - Internal and External Zones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211A5" id="Group 9" o:spid="_x0000_s1026" style="position:absolute;margin-left:175.8pt;margin-top:2.55pt;width:292.9pt;height:265.2pt;z-index:251660288" coordsize="37198,33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76;width:37122;height:30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E1ILFAAAA2gAAAA8AAABkcnMvZG93bnJldi54bWxEj09rwkAQxe9Cv8Myhd50Y6lSohtpSwNa&#10;EGzaQ45DdvLHZmdDdjXx23cFwdMwvDfv92a9GU0rztS7xrKC+SwCQVxY3XCl4Pcnnb6CcB5ZY2uZ&#10;FFzIwSZ5mKwx1nbgbzpnvhIhhF2MCmrvu1hKV9Rk0M1sRxy00vYGfVj7SuoehxBuWvkcRUtpsOFA&#10;qLGjj5qKv+xkAjd/H8rUvxy/FvvTLp8f7GfqcqWeHse3FQhPo7+bb9dbHerD9ZXrlM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xNSCxQAAANoAAAAPAAAAAAAAAAAAAAAA&#10;AJ8CAABkcnMvZG93bnJldi54bWxQSwUGAAAAAAQABAD3AAAAkQMAAAAA&#10;" stroked="t" strokecolor="black [3213]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30861;width:3712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nPMUA&#10;AADaAAAADwAAAGRycy9kb3ducmV2LnhtbESPQWsCMRSE7wX/Q3gFL0Wz2kXK1igiLbS9iFsv3h6b&#10;52bbzcuSZHX77xtB8DjMzDfMcj3YVpzJh8axgtk0A0FcOd1wreDw/T55AREissbWMSn4owDr1ehh&#10;iYV2F97TuYy1SBAOBSowMXaFlKEyZDFMXUecvJPzFmOSvpba4yXBbSvnWbaQFhtOCwY72hqqfsve&#10;Ktjlx5156k9vX5v82X8e+u3ipy6VGj8Om1cQkYZ4D9/aH1pBDtcr6Qb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oWc8xQAAANoAAAAPAAAAAAAAAAAAAAAAAJgCAABkcnMv&#10;ZG93bnJldi54bWxQSwUGAAAAAAQABAD1AAAAigMAAAAA&#10;" stroked="f">
                  <v:textbox style="mso-fit-shape-to-text:t" inset="0,0,0,0">
                    <w:txbxContent>
                      <w:p w:rsidR="00270E1F" w:rsidRPr="00F75D26" w:rsidRDefault="00270E1F" w:rsidP="00270E1F">
                        <w:pPr>
                          <w:pStyle w:val="Caption"/>
                          <w:rPr>
                            <w:rFonts w:cs="Times New Roman"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: </w:t>
                        </w:r>
                        <w:r w:rsidRPr="00EA098B">
                          <w:t>Study Area - Internal and External Zones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C3293">
        <w:t xml:space="preserve">This document serves as a data dictionary and guide for the </w:t>
      </w:r>
      <w:r w:rsidR="00D62DDE">
        <w:t xml:space="preserve">TRB 2017 transportation </w:t>
      </w:r>
      <w:r w:rsidR="0070020A">
        <w:t xml:space="preserve">analytics </w:t>
      </w:r>
      <w:r w:rsidR="00D62DDE">
        <w:t xml:space="preserve">contest. </w:t>
      </w:r>
      <w:r w:rsidR="00A12EDE">
        <w:t xml:space="preserve">The daily trip matrix data </w:t>
      </w:r>
      <w:r w:rsidR="0070020A">
        <w:t xml:space="preserve">(for the month of April 2014) </w:t>
      </w:r>
      <w:r w:rsidR="00A12EDE">
        <w:t xml:space="preserve">produced by AirSage </w:t>
      </w:r>
      <w:r w:rsidR="00594523">
        <w:t xml:space="preserve">for this contest </w:t>
      </w:r>
      <w:r w:rsidR="00A12EDE">
        <w:t>represents the travel pattern for</w:t>
      </w:r>
      <w:r w:rsidR="00260770">
        <w:t xml:space="preserve"> Orlando Metropolitan </w:t>
      </w:r>
      <w:r w:rsidR="0070020A">
        <w:t>Area</w:t>
      </w:r>
      <w:r w:rsidR="00A12EDE">
        <w:t>.</w:t>
      </w:r>
      <w:r w:rsidR="00260770">
        <w:t xml:space="preserve"> </w:t>
      </w:r>
    </w:p>
    <w:p w14:paraId="39D1A04C" w14:textId="7FF5AA1F" w:rsidR="00D62DDE" w:rsidRPr="00433740" w:rsidRDefault="00A12EDE" w:rsidP="006C3293">
      <w:pPr>
        <w:rPr>
          <w:u w:val="single"/>
        </w:rPr>
      </w:pPr>
      <w:r>
        <w:t>Th</w:t>
      </w:r>
      <w:r w:rsidR="0070020A">
        <w:t>is</w:t>
      </w:r>
      <w:r>
        <w:t xml:space="preserve"> study area is </w:t>
      </w:r>
      <w:r w:rsidR="00260770">
        <w:t xml:space="preserve">made up of 1267 zones </w:t>
      </w:r>
      <w:r>
        <w:t xml:space="preserve">(1261 internal and </w:t>
      </w:r>
      <w:r w:rsidR="00260770">
        <w:t xml:space="preserve">six (6) external </w:t>
      </w:r>
      <w:r>
        <w:t>zones)</w:t>
      </w:r>
      <w:r w:rsidR="00594523">
        <w:t xml:space="preserve"> as shown in Figure 1</w:t>
      </w:r>
      <w:r w:rsidR="00260770">
        <w:t xml:space="preserve">. </w:t>
      </w:r>
      <w:r>
        <w:t xml:space="preserve">Each of the </w:t>
      </w:r>
      <w:r w:rsidR="00260770">
        <w:t xml:space="preserve">study zones </w:t>
      </w:r>
      <w:proofErr w:type="gramStart"/>
      <w:r w:rsidR="00260770">
        <w:t xml:space="preserve">are </w:t>
      </w:r>
      <w:r w:rsidR="00594523">
        <w:t>identified</w:t>
      </w:r>
      <w:proofErr w:type="gramEnd"/>
      <w:r w:rsidR="00594523">
        <w:t xml:space="preserve"> by a unique number </w:t>
      </w:r>
      <w:r w:rsidR="00260770">
        <w:t xml:space="preserve">between 1 and 4005, </w:t>
      </w:r>
      <w:r>
        <w:t>with 4000</w:t>
      </w:r>
      <w:r w:rsidR="00260770">
        <w:t xml:space="preserve">-4005 </w:t>
      </w:r>
      <w:r w:rsidR="00834406">
        <w:t>representing</w:t>
      </w:r>
      <w:r w:rsidR="00260770">
        <w:t xml:space="preserve"> </w:t>
      </w:r>
      <w:r w:rsidR="00EF0ADE">
        <w:t xml:space="preserve">the </w:t>
      </w:r>
      <w:r w:rsidR="00260770">
        <w:t>external zones.</w:t>
      </w:r>
      <w:r w:rsidR="00594523">
        <w:t xml:space="preserve"> </w:t>
      </w:r>
      <w:r w:rsidR="00594523" w:rsidRPr="00433740">
        <w:rPr>
          <w:u w:val="single"/>
        </w:rPr>
        <w:t xml:space="preserve">Each of these zones </w:t>
      </w:r>
      <w:proofErr w:type="gramStart"/>
      <w:r w:rsidR="00594523" w:rsidRPr="00433740">
        <w:rPr>
          <w:u w:val="single"/>
        </w:rPr>
        <w:t>are labeled</w:t>
      </w:r>
      <w:proofErr w:type="gramEnd"/>
      <w:r w:rsidR="00594523" w:rsidRPr="00433740">
        <w:rPr>
          <w:u w:val="single"/>
        </w:rPr>
        <w:t xml:space="preserve"> </w:t>
      </w:r>
      <w:r w:rsidR="00F07AEA" w:rsidRPr="00433740">
        <w:rPr>
          <w:u w:val="single"/>
        </w:rPr>
        <w:t>using</w:t>
      </w:r>
      <w:r w:rsidR="00594523" w:rsidRPr="00433740">
        <w:rPr>
          <w:u w:val="single"/>
        </w:rPr>
        <w:t xml:space="preserve"> </w:t>
      </w:r>
      <w:r w:rsidR="00F07AEA" w:rsidRPr="00433740">
        <w:rPr>
          <w:u w:val="single"/>
        </w:rPr>
        <w:t xml:space="preserve">the </w:t>
      </w:r>
      <w:r w:rsidR="00594523" w:rsidRPr="00433740">
        <w:rPr>
          <w:u w:val="single"/>
        </w:rPr>
        <w:t xml:space="preserve">“TAZ_ID” </w:t>
      </w:r>
      <w:r w:rsidR="00F07AEA" w:rsidRPr="00433740">
        <w:rPr>
          <w:u w:val="single"/>
        </w:rPr>
        <w:t xml:space="preserve">field </w:t>
      </w:r>
      <w:r w:rsidR="00594523" w:rsidRPr="00433740">
        <w:rPr>
          <w:u w:val="single"/>
        </w:rPr>
        <w:t xml:space="preserve">in the included </w:t>
      </w:r>
      <w:r w:rsidR="00830ABD" w:rsidRPr="00433740">
        <w:rPr>
          <w:u w:val="single"/>
        </w:rPr>
        <w:t>shape file</w:t>
      </w:r>
      <w:r w:rsidR="00594523" w:rsidRPr="00433740">
        <w:rPr>
          <w:u w:val="single"/>
        </w:rPr>
        <w:t>.</w:t>
      </w:r>
    </w:p>
    <w:p w14:paraId="44A5AAFD" w14:textId="4B57FFC7" w:rsidR="00433740" w:rsidRDefault="006C3293" w:rsidP="006C3293">
      <w:r w:rsidRPr="00433740">
        <w:rPr>
          <w:u w:val="single"/>
        </w:rPr>
        <w:t>The compressed folder (</w:t>
      </w:r>
      <w:r w:rsidR="001B4395" w:rsidRPr="001B4395">
        <w:rPr>
          <w:u w:val="single"/>
        </w:rPr>
        <w:t>TRBContest_Deliverables_110116</w:t>
      </w:r>
      <w:r w:rsidR="001B4395">
        <w:rPr>
          <w:u w:val="single"/>
        </w:rPr>
        <w:t>.csv.gz</w:t>
      </w:r>
      <w:r w:rsidRPr="00433740">
        <w:rPr>
          <w:u w:val="single"/>
        </w:rPr>
        <w:t xml:space="preserve">) </w:t>
      </w:r>
      <w:r w:rsidR="00D62DDE" w:rsidRPr="00433740">
        <w:rPr>
          <w:u w:val="single"/>
        </w:rPr>
        <w:t xml:space="preserve">included with this documentation </w:t>
      </w:r>
      <w:r w:rsidRPr="00433740">
        <w:rPr>
          <w:u w:val="single"/>
        </w:rPr>
        <w:t xml:space="preserve">contains 30 </w:t>
      </w:r>
      <w:r w:rsidR="00EF0ADE" w:rsidRPr="00433740">
        <w:rPr>
          <w:u w:val="single"/>
        </w:rPr>
        <w:t xml:space="preserve">daily trip matrix </w:t>
      </w:r>
      <w:r w:rsidRPr="00433740">
        <w:rPr>
          <w:u w:val="single"/>
        </w:rPr>
        <w:t>files</w:t>
      </w:r>
      <w:r w:rsidR="00433740" w:rsidRPr="00433740">
        <w:rPr>
          <w:u w:val="single"/>
        </w:rPr>
        <w:t xml:space="preserve"> </w:t>
      </w:r>
      <w:r w:rsidR="005A1424">
        <w:rPr>
          <w:u w:val="single"/>
        </w:rPr>
        <w:t xml:space="preserve">in the CSV format </w:t>
      </w:r>
      <w:r w:rsidR="00433740" w:rsidRPr="00433740">
        <w:rPr>
          <w:u w:val="single"/>
        </w:rPr>
        <w:t>(one each for each day of April 2014)</w:t>
      </w:r>
      <w:proofErr w:type="gramStart"/>
      <w:r w:rsidRPr="00433740">
        <w:rPr>
          <w:u w:val="single"/>
        </w:rPr>
        <w:t>,</w:t>
      </w:r>
      <w:proofErr w:type="gramEnd"/>
      <w:r w:rsidRPr="00433740">
        <w:rPr>
          <w:u w:val="single"/>
        </w:rPr>
        <w:t xml:space="preserve"> </w:t>
      </w:r>
      <w:r w:rsidR="00D62DDE" w:rsidRPr="00433740">
        <w:rPr>
          <w:u w:val="single"/>
        </w:rPr>
        <w:t xml:space="preserve">with </w:t>
      </w:r>
      <w:r w:rsidRPr="00433740">
        <w:rPr>
          <w:u w:val="single"/>
        </w:rPr>
        <w:t>each file</w:t>
      </w:r>
      <w:r w:rsidR="00D62DDE" w:rsidRPr="00433740">
        <w:rPr>
          <w:u w:val="single"/>
        </w:rPr>
        <w:t xml:space="preserve"> </w:t>
      </w:r>
      <w:r w:rsidRPr="00433740">
        <w:rPr>
          <w:u w:val="single"/>
        </w:rPr>
        <w:t>reporting weighted (extrapolated) daily trips</w:t>
      </w:r>
      <w:r w:rsidR="00EF0ADE" w:rsidRPr="00433740">
        <w:rPr>
          <w:u w:val="single"/>
        </w:rPr>
        <w:t xml:space="preserve"> between </w:t>
      </w:r>
      <w:r w:rsidR="00F07AEA" w:rsidRPr="00433740">
        <w:rPr>
          <w:u w:val="single"/>
        </w:rPr>
        <w:t xml:space="preserve">the </w:t>
      </w:r>
      <w:r w:rsidR="00EF0ADE" w:rsidRPr="00433740">
        <w:rPr>
          <w:u w:val="single"/>
        </w:rPr>
        <w:t>study area zones</w:t>
      </w:r>
      <w:r w:rsidR="002E424D" w:rsidRPr="00433740">
        <w:rPr>
          <w:u w:val="single"/>
        </w:rPr>
        <w:t>.</w:t>
      </w:r>
      <w:r w:rsidR="002E424D">
        <w:t xml:space="preserve"> </w:t>
      </w:r>
      <w:r w:rsidR="00594523">
        <w:t>Figure 2</w:t>
      </w:r>
      <w:r w:rsidR="00F07AEA">
        <w:t xml:space="preserve"> presents an excerpt from a daily trip matrix file , with each</w:t>
      </w:r>
      <w:bookmarkStart w:id="0" w:name="_GoBack"/>
      <w:bookmarkEnd w:id="0"/>
      <w:r w:rsidR="00F07AEA">
        <w:t xml:space="preserve"> record (or line) reporting the estimated number of trips (count field) </w:t>
      </w:r>
      <w:r w:rsidR="00594523">
        <w:t>between Origin (O)-Destination (D) pair segmented by:</w:t>
      </w:r>
      <w:r w:rsidR="00EF0ADE">
        <w:t xml:space="preserve"> </w:t>
      </w:r>
      <w:r w:rsidR="00260770">
        <w:t>day</w:t>
      </w:r>
      <w:r w:rsidR="00D62DDE">
        <w:t xml:space="preserve"> of the month, hour of the day, trip maker, trip </w:t>
      </w:r>
      <w:r w:rsidR="00260770">
        <w:t>type,</w:t>
      </w:r>
      <w:r w:rsidR="00D62DDE">
        <w:t xml:space="preserve"> and trip purpose</w:t>
      </w:r>
      <w:r w:rsidR="002E424D">
        <w:t xml:space="preserve">. </w:t>
      </w:r>
    </w:p>
    <w:p w14:paraId="21271445" w14:textId="77777777" w:rsidR="00433740" w:rsidRDefault="00433740" w:rsidP="00433740">
      <w:pPr>
        <w:keepNext/>
      </w:pPr>
      <w:r>
        <w:rPr>
          <w:noProof/>
        </w:rPr>
        <w:drawing>
          <wp:inline distT="0" distB="0" distL="0" distR="0" wp14:anchorId="2FA20BCD" wp14:editId="76AB8A1E">
            <wp:extent cx="5943600" cy="12250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049"/>
                    <a:stretch/>
                  </pic:blipFill>
                  <pic:spPr bwMode="auto">
                    <a:xfrm>
                      <a:off x="0" y="0"/>
                      <a:ext cx="5943600" cy="122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16A90" w14:textId="77777777" w:rsidR="00433740" w:rsidRDefault="00433740" w:rsidP="00433740">
      <w:pPr>
        <w:pStyle w:val="Caption"/>
      </w:pPr>
      <w:r>
        <w:t xml:space="preserve">Figure </w:t>
      </w:r>
      <w:r w:rsidR="001B4395">
        <w:fldChar w:fldCharType="begin"/>
      </w:r>
      <w:r w:rsidR="001B4395">
        <w:instrText xml:space="preserve"> SEQ Figure \* ARABIC </w:instrText>
      </w:r>
      <w:r w:rsidR="001B4395">
        <w:fldChar w:fldCharType="separate"/>
      </w:r>
      <w:r>
        <w:rPr>
          <w:noProof/>
        </w:rPr>
        <w:t>2</w:t>
      </w:r>
      <w:r w:rsidR="001B4395">
        <w:rPr>
          <w:noProof/>
        </w:rPr>
        <w:fldChar w:fldCharType="end"/>
      </w:r>
      <w:r>
        <w:t xml:space="preserve"> – Sample Daily Trip Matrix File Excerpt</w:t>
      </w:r>
    </w:p>
    <w:p w14:paraId="10B0A1F5" w14:textId="77777777" w:rsidR="00433740" w:rsidRDefault="00433740" w:rsidP="006C3293"/>
    <w:p w14:paraId="6341FF28" w14:textId="77777777" w:rsidR="00433740" w:rsidRDefault="00433740" w:rsidP="006C3293"/>
    <w:p w14:paraId="75E6827C" w14:textId="77777777" w:rsidR="00433740" w:rsidRDefault="00433740" w:rsidP="006C3293"/>
    <w:p w14:paraId="100C1289" w14:textId="229D897F" w:rsidR="006C3293" w:rsidRDefault="00F07AEA" w:rsidP="006C3293">
      <w:r>
        <w:lastRenderedPageBreak/>
        <w:t>Table 1 briefly describes each of fields (or columns) being reported in the daily trip matrix file and their enumerations.</w:t>
      </w:r>
    </w:p>
    <w:p w14:paraId="3A2FD162" w14:textId="77777777" w:rsidR="008554AA" w:rsidRDefault="008554AA" w:rsidP="008554AA">
      <w:pPr>
        <w:pStyle w:val="Caption"/>
        <w:keepNext/>
      </w:pPr>
      <w:r>
        <w:t xml:space="preserve">Table </w:t>
      </w:r>
      <w:r w:rsidR="001B4395">
        <w:fldChar w:fldCharType="begin"/>
      </w:r>
      <w:r w:rsidR="001B4395">
        <w:instrText xml:space="preserve"> SEQ Table \*</w:instrText>
      </w:r>
      <w:r w:rsidR="001B4395">
        <w:instrText xml:space="preserve"> ARABIC </w:instrText>
      </w:r>
      <w:r w:rsidR="001B4395">
        <w:fldChar w:fldCharType="separate"/>
      </w:r>
      <w:r w:rsidR="006B5429">
        <w:rPr>
          <w:noProof/>
        </w:rPr>
        <w:t>1</w:t>
      </w:r>
      <w:r w:rsidR="001B4395">
        <w:rPr>
          <w:noProof/>
        </w:rPr>
        <w:fldChar w:fldCharType="end"/>
      </w:r>
      <w:r>
        <w:t xml:space="preserve"> : Trip Matrix Field Description</w:t>
      </w:r>
    </w:p>
    <w:tbl>
      <w:tblPr>
        <w:tblStyle w:val="GridTable1Light"/>
        <w:tblpPr w:leftFromText="180" w:rightFromText="180" w:vertAnchor="text" w:tblpY="1"/>
        <w:tblW w:w="5126" w:type="pct"/>
        <w:tblBorders>
          <w:top w:val="double" w:sz="4" w:space="0" w:color="999999" w:themeColor="text1" w:themeTint="66"/>
          <w:left w:val="double" w:sz="4" w:space="0" w:color="999999" w:themeColor="text1" w:themeTint="66"/>
          <w:bottom w:val="double" w:sz="4" w:space="0" w:color="999999" w:themeColor="text1" w:themeTint="66"/>
          <w:right w:val="double" w:sz="4" w:space="0" w:color="999999" w:themeColor="text1" w:themeTint="66"/>
          <w:insideH w:val="single" w:sz="6" w:space="0" w:color="999999" w:themeColor="text1" w:themeTint="66"/>
          <w:insideV w:val="single" w:sz="6" w:space="0" w:color="999999" w:themeColor="text1" w:themeTint="66"/>
        </w:tblBorders>
        <w:tblLook w:val="04A0" w:firstRow="1" w:lastRow="0" w:firstColumn="1" w:lastColumn="0" w:noHBand="0" w:noVBand="1"/>
      </w:tblPr>
      <w:tblGrid>
        <w:gridCol w:w="1952"/>
        <w:gridCol w:w="4721"/>
        <w:gridCol w:w="2892"/>
      </w:tblGrid>
      <w:tr w:rsidR="00821564" w:rsidRPr="00260770" w14:paraId="3AD8FA0F" w14:textId="77777777" w:rsidTr="00DC54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  <w:tcBorders>
              <w:bottom w:val="none" w:sz="0" w:space="0" w:color="auto"/>
            </w:tcBorders>
            <w:shd w:val="pct25" w:color="auto" w:fill="auto"/>
          </w:tcPr>
          <w:p w14:paraId="57807E9B" w14:textId="77777777" w:rsidR="00821564" w:rsidRPr="00260770" w:rsidRDefault="00821564" w:rsidP="00447A97">
            <w:pPr>
              <w:jc w:val="center"/>
              <w:rPr>
                <w:sz w:val="22"/>
              </w:rPr>
            </w:pPr>
            <w:r w:rsidRPr="00260770">
              <w:rPr>
                <w:sz w:val="22"/>
              </w:rPr>
              <w:t>Field Name</w:t>
            </w:r>
          </w:p>
        </w:tc>
        <w:tc>
          <w:tcPr>
            <w:tcW w:w="2468" w:type="pct"/>
            <w:tcBorders>
              <w:bottom w:val="none" w:sz="0" w:space="0" w:color="auto"/>
            </w:tcBorders>
            <w:shd w:val="pct25" w:color="auto" w:fill="auto"/>
          </w:tcPr>
          <w:p w14:paraId="7785F09F" w14:textId="77777777" w:rsidR="00821564" w:rsidRPr="00260770" w:rsidRDefault="00821564" w:rsidP="00447A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>Field Description</w:t>
            </w:r>
          </w:p>
        </w:tc>
        <w:tc>
          <w:tcPr>
            <w:tcW w:w="1512" w:type="pct"/>
            <w:tcBorders>
              <w:bottom w:val="none" w:sz="0" w:space="0" w:color="auto"/>
            </w:tcBorders>
            <w:shd w:val="pct25" w:color="auto" w:fill="auto"/>
          </w:tcPr>
          <w:p w14:paraId="686D0EAD" w14:textId="77777777" w:rsidR="00821564" w:rsidRPr="00260770" w:rsidRDefault="00821564" w:rsidP="00447A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>Example Value</w:t>
            </w:r>
          </w:p>
        </w:tc>
      </w:tr>
      <w:tr w:rsidR="00821564" w:rsidRPr="00260770" w14:paraId="00751309" w14:textId="77777777" w:rsidTr="00DC5494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30FDEAEA" w14:textId="77777777" w:rsidR="00821564" w:rsidRPr="00260770" w:rsidRDefault="00821564" w:rsidP="00447A97">
            <w:pPr>
              <w:rPr>
                <w:sz w:val="22"/>
              </w:rPr>
            </w:pPr>
            <w:r w:rsidRPr="00260770">
              <w:rPr>
                <w:sz w:val="22"/>
              </w:rPr>
              <w:t>Origin Zone</w:t>
            </w:r>
          </w:p>
        </w:tc>
        <w:tc>
          <w:tcPr>
            <w:tcW w:w="2468" w:type="pct"/>
          </w:tcPr>
          <w:p w14:paraId="1829E834" w14:textId="619D1F11" w:rsidR="00821564" w:rsidRPr="00260770" w:rsidRDefault="000B1450" w:rsidP="00700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>The zone where the trips began (</w:t>
            </w:r>
            <w:r w:rsidR="00D62DDE" w:rsidRPr="00260770">
              <w:rPr>
                <w:sz w:val="22"/>
              </w:rPr>
              <w:t>TAZ )</w:t>
            </w:r>
          </w:p>
        </w:tc>
        <w:tc>
          <w:tcPr>
            <w:tcW w:w="1512" w:type="pct"/>
          </w:tcPr>
          <w:p w14:paraId="1ABDDA86" w14:textId="762344CB" w:rsidR="00821564" w:rsidRPr="00260770" w:rsidRDefault="00820A42" w:rsidP="00447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635</w:t>
            </w:r>
          </w:p>
        </w:tc>
      </w:tr>
      <w:tr w:rsidR="00821564" w:rsidRPr="00260770" w14:paraId="43CB2C0C" w14:textId="77777777" w:rsidTr="00DC5494">
        <w:trPr>
          <w:cantSplit/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2667F745" w14:textId="77777777" w:rsidR="00821564" w:rsidRPr="00260770" w:rsidRDefault="00821564" w:rsidP="00447A97">
            <w:pPr>
              <w:rPr>
                <w:sz w:val="22"/>
              </w:rPr>
            </w:pPr>
            <w:r w:rsidRPr="00260770">
              <w:rPr>
                <w:sz w:val="22"/>
              </w:rPr>
              <w:t>Destination Zone</w:t>
            </w:r>
          </w:p>
        </w:tc>
        <w:tc>
          <w:tcPr>
            <w:tcW w:w="2468" w:type="pct"/>
          </w:tcPr>
          <w:p w14:paraId="7D85D1FA" w14:textId="089CF3D5" w:rsidR="00821564" w:rsidRPr="00260770" w:rsidRDefault="000B1450" w:rsidP="00700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>The zone where the trips ended (</w:t>
            </w:r>
            <w:r w:rsidR="00D62DDE" w:rsidRPr="00260770">
              <w:rPr>
                <w:sz w:val="22"/>
              </w:rPr>
              <w:t>TAZ</w:t>
            </w:r>
            <w:r w:rsidRPr="00260770">
              <w:rPr>
                <w:sz w:val="22"/>
              </w:rPr>
              <w:t>)</w:t>
            </w:r>
          </w:p>
        </w:tc>
        <w:tc>
          <w:tcPr>
            <w:tcW w:w="1512" w:type="pct"/>
          </w:tcPr>
          <w:p w14:paraId="11D56D34" w14:textId="421310E3" w:rsidR="00821564" w:rsidRPr="00260770" w:rsidRDefault="00820A42" w:rsidP="00447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877</w:t>
            </w:r>
          </w:p>
        </w:tc>
      </w:tr>
      <w:tr w:rsidR="00821564" w:rsidRPr="00260770" w14:paraId="3FB16648" w14:textId="77777777" w:rsidTr="00DC5494">
        <w:trPr>
          <w:cantSplit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64659F20" w14:textId="77777777" w:rsidR="00821564" w:rsidRPr="00260770" w:rsidRDefault="00821564" w:rsidP="00447A97">
            <w:pPr>
              <w:rPr>
                <w:sz w:val="22"/>
              </w:rPr>
            </w:pPr>
            <w:r w:rsidRPr="00260770">
              <w:rPr>
                <w:sz w:val="22"/>
              </w:rPr>
              <w:t>Start Date</w:t>
            </w:r>
          </w:p>
        </w:tc>
        <w:tc>
          <w:tcPr>
            <w:tcW w:w="2468" w:type="pct"/>
          </w:tcPr>
          <w:p w14:paraId="29967581" w14:textId="5AFFDE26" w:rsidR="00821564" w:rsidRPr="00260770" w:rsidRDefault="008C6F76" w:rsidP="00DD4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 xml:space="preserve">The starting date of the </w:t>
            </w:r>
            <w:r w:rsidR="00DD427E">
              <w:rPr>
                <w:sz w:val="22"/>
              </w:rPr>
              <w:t>travel demand reported in the trip matrix</w:t>
            </w:r>
            <w:r w:rsidRPr="00260770">
              <w:rPr>
                <w:sz w:val="22"/>
              </w:rPr>
              <w:t xml:space="preserve"> (</w:t>
            </w:r>
            <w:r w:rsidR="00260770">
              <w:rPr>
                <w:sz w:val="22"/>
              </w:rPr>
              <w:t>YY</w:t>
            </w:r>
            <w:r w:rsidRPr="00260770">
              <w:rPr>
                <w:sz w:val="22"/>
              </w:rPr>
              <w:t>YYMMDD)</w:t>
            </w:r>
          </w:p>
        </w:tc>
        <w:tc>
          <w:tcPr>
            <w:tcW w:w="1512" w:type="pct"/>
          </w:tcPr>
          <w:p w14:paraId="0C269867" w14:textId="24FA32D8" w:rsidR="00821564" w:rsidRPr="00260770" w:rsidRDefault="00820A42" w:rsidP="002A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20140409</w:t>
            </w:r>
          </w:p>
        </w:tc>
      </w:tr>
      <w:tr w:rsidR="00821564" w:rsidRPr="00260770" w14:paraId="325186BE" w14:textId="77777777" w:rsidTr="00DC5494">
        <w:trPr>
          <w:cantSplit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13ADC135" w14:textId="77777777" w:rsidR="00821564" w:rsidRPr="00260770" w:rsidRDefault="00821564" w:rsidP="00447A97">
            <w:pPr>
              <w:rPr>
                <w:sz w:val="22"/>
              </w:rPr>
            </w:pPr>
            <w:r w:rsidRPr="00260770">
              <w:rPr>
                <w:sz w:val="22"/>
              </w:rPr>
              <w:t>End Date</w:t>
            </w:r>
          </w:p>
        </w:tc>
        <w:tc>
          <w:tcPr>
            <w:tcW w:w="2468" w:type="pct"/>
          </w:tcPr>
          <w:p w14:paraId="0BD9DB0F" w14:textId="5DFC4BA8" w:rsidR="00821564" w:rsidRPr="00260770" w:rsidRDefault="008C6F76" w:rsidP="002A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 xml:space="preserve">The ending date of the </w:t>
            </w:r>
            <w:r w:rsidR="00DD427E">
              <w:rPr>
                <w:sz w:val="22"/>
              </w:rPr>
              <w:t>travel demand reported in the trip matrix</w:t>
            </w:r>
            <w:r w:rsidRPr="00260770">
              <w:rPr>
                <w:sz w:val="22"/>
              </w:rPr>
              <w:t xml:space="preserve"> (</w:t>
            </w:r>
            <w:r w:rsidR="00260770">
              <w:rPr>
                <w:sz w:val="22"/>
              </w:rPr>
              <w:t>YY</w:t>
            </w:r>
            <w:r w:rsidRPr="00260770">
              <w:rPr>
                <w:sz w:val="22"/>
              </w:rPr>
              <w:t>YYMMDD)</w:t>
            </w:r>
            <w:r w:rsidR="00433740">
              <w:rPr>
                <w:sz w:val="22"/>
              </w:rPr>
              <w:t xml:space="preserve"> [Would be the same as the start date in each file as data for each day are provided in separate files]</w:t>
            </w:r>
          </w:p>
        </w:tc>
        <w:tc>
          <w:tcPr>
            <w:tcW w:w="1512" w:type="pct"/>
          </w:tcPr>
          <w:p w14:paraId="3FB588E5" w14:textId="3C19315E" w:rsidR="00821564" w:rsidRPr="00260770" w:rsidRDefault="00594523" w:rsidP="004337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201404</w:t>
            </w:r>
            <w:r w:rsidR="00433740">
              <w:rPr>
                <w:sz w:val="22"/>
              </w:rPr>
              <w:t>09</w:t>
            </w:r>
          </w:p>
        </w:tc>
      </w:tr>
      <w:tr w:rsidR="00821564" w:rsidRPr="00260770" w14:paraId="5F0E80A5" w14:textId="77777777" w:rsidTr="00DC5494">
        <w:trPr>
          <w:cantSplit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7CAB00C9" w14:textId="77777777" w:rsidR="00821564" w:rsidRPr="00260770" w:rsidRDefault="000B1450" w:rsidP="00447A97">
            <w:pPr>
              <w:rPr>
                <w:sz w:val="22"/>
              </w:rPr>
            </w:pPr>
            <w:r w:rsidRPr="00260770">
              <w:rPr>
                <w:sz w:val="22"/>
              </w:rPr>
              <w:t>Aggregation</w:t>
            </w:r>
          </w:p>
        </w:tc>
        <w:tc>
          <w:tcPr>
            <w:tcW w:w="2468" w:type="pct"/>
          </w:tcPr>
          <w:p w14:paraId="7F57F993" w14:textId="32EF4C51" w:rsidR="00830ABD" w:rsidRPr="002A1BB0" w:rsidRDefault="0070020A" w:rsidP="0070020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Identifies day of the week</w:t>
            </w:r>
            <w:r w:rsidR="00433740">
              <w:t xml:space="preserve"> corresponding to the date of travel</w:t>
            </w:r>
          </w:p>
        </w:tc>
        <w:tc>
          <w:tcPr>
            <w:tcW w:w="1512" w:type="pct"/>
          </w:tcPr>
          <w:p w14:paraId="6D0E7795" w14:textId="47F1B8A1" w:rsidR="00821564" w:rsidRPr="00260770" w:rsidRDefault="0070020A" w:rsidP="00700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Mon, Tues, etc.</w:t>
            </w:r>
            <w:r w:rsidR="00830ABD">
              <w:rPr>
                <w:sz w:val="22"/>
              </w:rPr>
              <w:t xml:space="preserve"> </w:t>
            </w:r>
          </w:p>
        </w:tc>
      </w:tr>
      <w:tr w:rsidR="00260770" w:rsidRPr="00260770" w14:paraId="1429F1FA" w14:textId="77777777" w:rsidTr="00DC5494">
        <w:trPr>
          <w:cantSplit/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4A6A1AF9" w14:textId="77777777" w:rsidR="00260770" w:rsidRPr="00260770" w:rsidRDefault="00260770" w:rsidP="00211D84">
            <w:pPr>
              <w:rPr>
                <w:sz w:val="22"/>
              </w:rPr>
            </w:pPr>
            <w:r>
              <w:rPr>
                <w:sz w:val="22"/>
              </w:rPr>
              <w:t>Subscriber Class</w:t>
            </w:r>
          </w:p>
        </w:tc>
        <w:tc>
          <w:tcPr>
            <w:tcW w:w="2468" w:type="pct"/>
          </w:tcPr>
          <w:p w14:paraId="6399A4E9" w14:textId="396FD49C" w:rsidR="00260770" w:rsidRPr="00260770" w:rsidRDefault="00260770" w:rsidP="002A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This field represent the type of trip makers , categorized based on their </w:t>
            </w:r>
            <w:r w:rsidR="00AF18B4">
              <w:rPr>
                <w:sz w:val="22"/>
              </w:rPr>
              <w:t xml:space="preserve">inferred </w:t>
            </w:r>
            <w:r>
              <w:rPr>
                <w:sz w:val="22"/>
              </w:rPr>
              <w:t>home</w:t>
            </w:r>
            <w:r w:rsidR="00AF18B4">
              <w:rPr>
                <w:sz w:val="22"/>
              </w:rPr>
              <w:t xml:space="preserve"> location</w:t>
            </w:r>
            <w:r>
              <w:rPr>
                <w:sz w:val="22"/>
              </w:rPr>
              <w:t>, work location, and visibility in the study area</w:t>
            </w:r>
            <w:r w:rsidR="0070020A">
              <w:rPr>
                <w:sz w:val="22"/>
              </w:rPr>
              <w:t xml:space="preserve"> (See Table 2 for further description)</w:t>
            </w:r>
          </w:p>
        </w:tc>
        <w:tc>
          <w:tcPr>
            <w:tcW w:w="1512" w:type="pct"/>
          </w:tcPr>
          <w:p w14:paraId="18587269" w14:textId="77777777" w:rsidR="00260770" w:rsidRPr="00260770" w:rsidRDefault="00260770" w:rsidP="0021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Home Worker, Resident Worker, Outbound Commuter, Inbound Commuter, Short Term Visitor, and Long Term Visitor</w:t>
            </w:r>
          </w:p>
        </w:tc>
      </w:tr>
      <w:tr w:rsidR="00260770" w:rsidRPr="00260770" w14:paraId="5FDC225D" w14:textId="77777777" w:rsidTr="00DC5494">
        <w:trPr>
          <w:cantSplit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2834B068" w14:textId="77777777" w:rsidR="00260770" w:rsidRPr="00260770" w:rsidRDefault="00260770" w:rsidP="00211D84">
            <w:pPr>
              <w:rPr>
                <w:sz w:val="22"/>
              </w:rPr>
            </w:pPr>
            <w:r>
              <w:rPr>
                <w:sz w:val="22"/>
              </w:rPr>
              <w:t>Purpose</w:t>
            </w:r>
          </w:p>
        </w:tc>
        <w:tc>
          <w:tcPr>
            <w:tcW w:w="2468" w:type="pct"/>
          </w:tcPr>
          <w:p w14:paraId="08603C2F" w14:textId="77777777" w:rsidR="00260770" w:rsidRPr="00260770" w:rsidRDefault="00260770" w:rsidP="00D6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This field represent observed type of trip, categorized based on the beginning and end of the trip.</w:t>
            </w:r>
          </w:p>
        </w:tc>
        <w:tc>
          <w:tcPr>
            <w:tcW w:w="1512" w:type="pct"/>
          </w:tcPr>
          <w:p w14:paraId="6EF1859A" w14:textId="77777777" w:rsidR="00834406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34406">
              <w:rPr>
                <w:b/>
                <w:sz w:val="22"/>
              </w:rPr>
              <w:t>H-W</w:t>
            </w:r>
            <w:r>
              <w:rPr>
                <w:sz w:val="22"/>
              </w:rPr>
              <w:t xml:space="preserve"> : Home to Work, </w:t>
            </w:r>
          </w:p>
          <w:p w14:paraId="429F5D6E" w14:textId="77777777" w:rsidR="00834406" w:rsidRPr="00834406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</w:rPr>
            </w:pPr>
            <w:r w:rsidRPr="00834406">
              <w:rPr>
                <w:b/>
                <w:sz w:val="22"/>
              </w:rPr>
              <w:t xml:space="preserve">W-H : </w:t>
            </w:r>
            <w:r w:rsidRPr="00834406">
              <w:rPr>
                <w:sz w:val="22"/>
              </w:rPr>
              <w:t>Work to Home</w:t>
            </w:r>
            <w:r w:rsidRPr="00834406">
              <w:rPr>
                <w:b/>
                <w:sz w:val="22"/>
              </w:rPr>
              <w:t xml:space="preserve">, </w:t>
            </w:r>
          </w:p>
          <w:p w14:paraId="76D021CB" w14:textId="77777777" w:rsidR="00834406" w:rsidRPr="00834406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34406">
              <w:rPr>
                <w:b/>
                <w:sz w:val="22"/>
              </w:rPr>
              <w:t>H-O</w:t>
            </w:r>
            <w:r>
              <w:rPr>
                <w:b/>
                <w:sz w:val="22"/>
              </w:rPr>
              <w:t xml:space="preserve"> </w:t>
            </w:r>
            <w:r w:rsidRPr="00834406">
              <w:rPr>
                <w:b/>
                <w:sz w:val="22"/>
              </w:rPr>
              <w:t xml:space="preserve">: </w:t>
            </w:r>
            <w:r w:rsidRPr="00834406">
              <w:rPr>
                <w:sz w:val="22"/>
              </w:rPr>
              <w:t>Home to Other,</w:t>
            </w:r>
          </w:p>
          <w:p w14:paraId="29AD6AF9" w14:textId="77777777" w:rsidR="00834406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</w:rPr>
            </w:pPr>
            <w:r w:rsidRPr="00834406">
              <w:rPr>
                <w:b/>
                <w:sz w:val="22"/>
              </w:rPr>
              <w:t xml:space="preserve">O-H : </w:t>
            </w:r>
            <w:r w:rsidRPr="00834406">
              <w:rPr>
                <w:sz w:val="22"/>
              </w:rPr>
              <w:t>Other to Home ,</w:t>
            </w:r>
          </w:p>
          <w:p w14:paraId="7CEDA09B" w14:textId="77777777" w:rsidR="00834406" w:rsidRPr="00834406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34406">
              <w:rPr>
                <w:b/>
                <w:sz w:val="22"/>
              </w:rPr>
              <w:t xml:space="preserve">O-W : </w:t>
            </w:r>
            <w:r w:rsidRPr="00834406">
              <w:rPr>
                <w:sz w:val="22"/>
              </w:rPr>
              <w:t xml:space="preserve">Other to Work, </w:t>
            </w:r>
          </w:p>
          <w:p w14:paraId="43374575" w14:textId="77777777" w:rsidR="00260770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34406">
              <w:rPr>
                <w:b/>
                <w:sz w:val="22"/>
              </w:rPr>
              <w:t>W-O</w:t>
            </w:r>
            <w:r>
              <w:rPr>
                <w:b/>
                <w:sz w:val="22"/>
              </w:rPr>
              <w:t xml:space="preserve"> </w:t>
            </w:r>
            <w:r w:rsidRPr="00834406">
              <w:rPr>
                <w:b/>
                <w:sz w:val="22"/>
              </w:rPr>
              <w:t>:</w:t>
            </w:r>
            <w:r w:rsidRPr="00834406">
              <w:rPr>
                <w:sz w:val="22"/>
              </w:rPr>
              <w:t xml:space="preserve"> Work to Other,</w:t>
            </w:r>
          </w:p>
          <w:p w14:paraId="3A7069C1" w14:textId="77777777" w:rsidR="00834406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34406">
              <w:rPr>
                <w:b/>
                <w:sz w:val="22"/>
              </w:rPr>
              <w:t>H-H :</w:t>
            </w:r>
            <w:r>
              <w:rPr>
                <w:sz w:val="22"/>
              </w:rPr>
              <w:t xml:space="preserve"> Home to Home, </w:t>
            </w:r>
          </w:p>
          <w:p w14:paraId="0595D933" w14:textId="77777777" w:rsidR="00834406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34406">
              <w:rPr>
                <w:b/>
                <w:sz w:val="22"/>
              </w:rPr>
              <w:t>O-O :</w:t>
            </w:r>
            <w:r>
              <w:rPr>
                <w:sz w:val="22"/>
              </w:rPr>
              <w:t xml:space="preserve"> Other to Other , </w:t>
            </w:r>
          </w:p>
          <w:p w14:paraId="60BA22F6" w14:textId="77777777" w:rsidR="00834406" w:rsidRPr="00260770" w:rsidRDefault="00834406" w:rsidP="0083440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>W-W</w:t>
            </w:r>
            <w:r w:rsidRPr="00834406">
              <w:rPr>
                <w:b/>
                <w:sz w:val="22"/>
              </w:rPr>
              <w:t>:</w:t>
            </w:r>
            <w:r>
              <w:rPr>
                <w:sz w:val="22"/>
              </w:rPr>
              <w:t xml:space="preserve"> Work to Work</w:t>
            </w:r>
          </w:p>
        </w:tc>
      </w:tr>
      <w:tr w:rsidR="00211D84" w:rsidRPr="00260770" w14:paraId="14EB5578" w14:textId="77777777" w:rsidTr="00DC5494">
        <w:trPr>
          <w:cantSplit/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1B1F3250" w14:textId="77777777" w:rsidR="00211D84" w:rsidRPr="00260770" w:rsidRDefault="00211D84" w:rsidP="00211D84">
            <w:pPr>
              <w:rPr>
                <w:sz w:val="22"/>
              </w:rPr>
            </w:pPr>
            <w:r w:rsidRPr="00260770">
              <w:rPr>
                <w:sz w:val="22"/>
              </w:rPr>
              <w:t>Time of Day</w:t>
            </w:r>
          </w:p>
        </w:tc>
        <w:tc>
          <w:tcPr>
            <w:tcW w:w="2468" w:type="pct"/>
          </w:tcPr>
          <w:p w14:paraId="16D9E974" w14:textId="58DFC952" w:rsidR="00211D84" w:rsidRPr="00260770" w:rsidRDefault="00AF18B4" w:rsidP="00700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This field i</w:t>
            </w:r>
            <w:r w:rsidR="00D62DDE" w:rsidRPr="00260770">
              <w:rPr>
                <w:sz w:val="22"/>
              </w:rPr>
              <w:t xml:space="preserve">dentifies </w:t>
            </w:r>
            <w:r>
              <w:rPr>
                <w:sz w:val="22"/>
              </w:rPr>
              <w:t>the h</w:t>
            </w:r>
            <w:r w:rsidR="00D62DDE" w:rsidRPr="00260770">
              <w:rPr>
                <w:sz w:val="22"/>
              </w:rPr>
              <w:t xml:space="preserve">our of the day </w:t>
            </w:r>
            <w:r>
              <w:rPr>
                <w:sz w:val="22"/>
              </w:rPr>
              <w:t>to which the origin-destination demand correspond</w:t>
            </w:r>
            <w:r w:rsidR="007C37CD">
              <w:rPr>
                <w:sz w:val="22"/>
              </w:rPr>
              <w:t>s</w:t>
            </w:r>
            <w:r>
              <w:rPr>
                <w:sz w:val="22"/>
              </w:rPr>
              <w:t xml:space="preserve"> to</w:t>
            </w:r>
            <w:r w:rsidR="00211D84" w:rsidRPr="00260770">
              <w:rPr>
                <w:sz w:val="22"/>
              </w:rPr>
              <w:t xml:space="preserve"> </w:t>
            </w:r>
            <w:proofErr w:type="spellStart"/>
            <w:r w:rsidR="0070020A">
              <w:rPr>
                <w:sz w:val="22"/>
              </w:rPr>
              <w:t>based</w:t>
            </w:r>
            <w:proofErr w:type="spellEnd"/>
            <w:r w:rsidR="0070020A">
              <w:rPr>
                <w:sz w:val="22"/>
              </w:rPr>
              <w:t xml:space="preserve"> on the start time of the trips</w:t>
            </w:r>
          </w:p>
        </w:tc>
        <w:tc>
          <w:tcPr>
            <w:tcW w:w="1512" w:type="pct"/>
          </w:tcPr>
          <w:p w14:paraId="40DDB812" w14:textId="392A8D9C" w:rsidR="00211D84" w:rsidRPr="00260770" w:rsidRDefault="00211D84" w:rsidP="00700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>H</w:t>
            </w:r>
            <w:r w:rsidR="00260770">
              <w:rPr>
                <w:sz w:val="22"/>
              </w:rPr>
              <w:t>03:H0</w:t>
            </w:r>
            <w:r w:rsidR="0070020A">
              <w:rPr>
                <w:sz w:val="22"/>
              </w:rPr>
              <w:t>4</w:t>
            </w:r>
            <w:r w:rsidR="00260770">
              <w:rPr>
                <w:sz w:val="22"/>
              </w:rPr>
              <w:t xml:space="preserve"> ; H18:H19</w:t>
            </w:r>
          </w:p>
        </w:tc>
      </w:tr>
      <w:tr w:rsidR="00746173" w:rsidRPr="00260770" w14:paraId="177CDE76" w14:textId="77777777" w:rsidTr="00DC5494">
        <w:trPr>
          <w:cantSplit/>
          <w:trHeight w:val="1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pct"/>
          </w:tcPr>
          <w:p w14:paraId="233AA8A6" w14:textId="77777777" w:rsidR="00746173" w:rsidRPr="00260770" w:rsidRDefault="00746173" w:rsidP="00746173">
            <w:pPr>
              <w:rPr>
                <w:sz w:val="22"/>
              </w:rPr>
            </w:pPr>
            <w:r w:rsidRPr="00260770">
              <w:rPr>
                <w:sz w:val="22"/>
              </w:rPr>
              <w:lastRenderedPageBreak/>
              <w:t>Count</w:t>
            </w:r>
          </w:p>
        </w:tc>
        <w:tc>
          <w:tcPr>
            <w:tcW w:w="2468" w:type="pct"/>
          </w:tcPr>
          <w:p w14:paraId="1C64A9CB" w14:textId="5C88940C" w:rsidR="00746173" w:rsidRPr="00260770" w:rsidRDefault="00830ABD" w:rsidP="0074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The</w:t>
            </w:r>
            <w:r w:rsidR="00746173" w:rsidRPr="00260770">
              <w:rPr>
                <w:sz w:val="22"/>
              </w:rPr>
              <w:t xml:space="preserve"> weig</w:t>
            </w:r>
            <w:r>
              <w:rPr>
                <w:sz w:val="22"/>
              </w:rPr>
              <w:t>hted (extrapolated) sample trip estimate</w:t>
            </w:r>
            <w:r w:rsidR="00746173" w:rsidRPr="00260770">
              <w:rPr>
                <w:sz w:val="22"/>
              </w:rPr>
              <w:t xml:space="preserve"> made by people with the given attributes, that started in the given Origin Zone and ended in the given Destination Zone during the </w:t>
            </w:r>
            <w:r>
              <w:rPr>
                <w:sz w:val="22"/>
              </w:rPr>
              <w:t xml:space="preserve">given date </w:t>
            </w:r>
            <w:r w:rsidR="007C37CD">
              <w:rPr>
                <w:sz w:val="22"/>
              </w:rPr>
              <w:t xml:space="preserve">and time </w:t>
            </w:r>
            <w:r>
              <w:rPr>
                <w:sz w:val="22"/>
              </w:rPr>
              <w:t>range for user requested segmentation</w:t>
            </w:r>
            <w:r w:rsidR="00746173" w:rsidRPr="00260770">
              <w:rPr>
                <w:sz w:val="22"/>
              </w:rPr>
              <w:t xml:space="preserve">. </w:t>
            </w:r>
          </w:p>
        </w:tc>
        <w:tc>
          <w:tcPr>
            <w:tcW w:w="1512" w:type="pct"/>
          </w:tcPr>
          <w:p w14:paraId="5CD2A125" w14:textId="77777777" w:rsidR="00746173" w:rsidRPr="00260770" w:rsidRDefault="00746173" w:rsidP="0074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260770">
              <w:rPr>
                <w:sz w:val="22"/>
              </w:rPr>
              <w:t>5172</w:t>
            </w:r>
          </w:p>
        </w:tc>
      </w:tr>
    </w:tbl>
    <w:p w14:paraId="3DA246FB" w14:textId="77777777" w:rsidR="00830ABD" w:rsidRDefault="00830ABD" w:rsidP="00F876BD"/>
    <w:p w14:paraId="1589ECAB" w14:textId="1C9186FD" w:rsidR="00F07AEA" w:rsidRDefault="0070363F" w:rsidP="00F07AEA">
      <w:r>
        <w:t xml:space="preserve">The origin and destination zones reported in each trip matrix file correspond the TAZ_ID in the shape file, except for the external zones. </w:t>
      </w:r>
      <w:r w:rsidR="0070020A">
        <w:t>The</w:t>
      </w:r>
      <w:r>
        <w:t xml:space="preserve"> external zones </w:t>
      </w:r>
      <w:proofErr w:type="gramStart"/>
      <w:r>
        <w:t>are prefixed</w:t>
      </w:r>
      <w:proofErr w:type="gramEnd"/>
      <w:r>
        <w:t xml:space="preserve"> with an 11-digit number (“9999 prefixes the external zone</w:t>
      </w:r>
      <w:r w:rsidR="00F07AEA">
        <w:t xml:space="preserve">…”), and would need to be truncated by the contestants to match with the external zone id reported in “TAZ_ID” field. </w:t>
      </w:r>
    </w:p>
    <w:p w14:paraId="67491BA9" w14:textId="69DFC264" w:rsidR="00737981" w:rsidRDefault="00737981" w:rsidP="00F876BD">
      <w:r>
        <w:t xml:space="preserve">Table </w:t>
      </w:r>
      <w:r w:rsidR="00433740">
        <w:t>2</w:t>
      </w:r>
      <w:r>
        <w:t xml:space="preserve"> </w:t>
      </w:r>
      <w:r w:rsidR="005D2140">
        <w:t xml:space="preserve">defines each </w:t>
      </w:r>
      <w:r>
        <w:t xml:space="preserve">subscriber type enumerated in the </w:t>
      </w:r>
      <w:r w:rsidR="005D2140">
        <w:t xml:space="preserve">daily </w:t>
      </w:r>
      <w:r>
        <w:t xml:space="preserve">trip matrix file. </w:t>
      </w:r>
    </w:p>
    <w:p w14:paraId="7AB6FD6E" w14:textId="77777777" w:rsidR="006B5429" w:rsidRDefault="006B5429" w:rsidP="006B5429">
      <w:pPr>
        <w:pStyle w:val="Caption"/>
        <w:keepNext/>
      </w:pPr>
      <w:r>
        <w:t xml:space="preserve">Table </w:t>
      </w:r>
      <w:r w:rsidR="001B4395">
        <w:fldChar w:fldCharType="begin"/>
      </w:r>
      <w:r w:rsidR="001B4395">
        <w:instrText xml:space="preserve"> SEQ Table \* ARABIC </w:instrText>
      </w:r>
      <w:r w:rsidR="001B4395">
        <w:fldChar w:fldCharType="separate"/>
      </w:r>
      <w:r>
        <w:rPr>
          <w:noProof/>
        </w:rPr>
        <w:t>2</w:t>
      </w:r>
      <w:r w:rsidR="001B4395">
        <w:rPr>
          <w:noProof/>
        </w:rPr>
        <w:fldChar w:fldCharType="end"/>
      </w:r>
      <w:r>
        <w:t xml:space="preserve"> :  Subscriber Class Description</w:t>
      </w:r>
    </w:p>
    <w:tbl>
      <w:tblPr>
        <w:tblW w:w="5008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6"/>
        <w:gridCol w:w="7169"/>
      </w:tblGrid>
      <w:tr w:rsidR="00DC5494" w:rsidRPr="006A69D4" w14:paraId="1B0DCBC3" w14:textId="77777777" w:rsidTr="006A69D4">
        <w:trPr>
          <w:trHeight w:val="715"/>
        </w:trPr>
        <w:tc>
          <w:tcPr>
            <w:tcW w:w="1164" w:type="pct"/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55966" w14:textId="77777777" w:rsidR="00DC5494" w:rsidRPr="006A69D4" w:rsidRDefault="009B6AC8" w:rsidP="00DC5494">
            <w:pPr>
              <w:spacing w:after="0"/>
              <w:jc w:val="center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Subscriber Class</w:t>
            </w:r>
          </w:p>
        </w:tc>
        <w:tc>
          <w:tcPr>
            <w:tcW w:w="3836" w:type="pct"/>
            <w:shd w:val="clear" w:color="auto" w:fill="BFBFBF"/>
            <w:vAlign w:val="center"/>
          </w:tcPr>
          <w:p w14:paraId="08E38263" w14:textId="77777777" w:rsidR="00DC5494" w:rsidRPr="006A69D4" w:rsidRDefault="00DC5494" w:rsidP="00DC5494">
            <w:pPr>
              <w:spacing w:after="0"/>
              <w:jc w:val="center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Description</w:t>
            </w:r>
          </w:p>
        </w:tc>
      </w:tr>
      <w:tr w:rsidR="00DC5494" w:rsidRPr="006A69D4" w14:paraId="6E5C1B50" w14:textId="77777777" w:rsidTr="006A69D4">
        <w:trPr>
          <w:trHeight w:val="307"/>
        </w:trPr>
        <w:tc>
          <w:tcPr>
            <w:tcW w:w="1164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EA95D" w14:textId="77777777" w:rsidR="00DC5494" w:rsidRPr="006A69D4" w:rsidRDefault="00DC5494" w:rsidP="00DC5494">
            <w:pPr>
              <w:spacing w:after="0"/>
              <w:jc w:val="right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Resident Worker</w:t>
            </w:r>
          </w:p>
        </w:tc>
        <w:tc>
          <w:tcPr>
            <w:tcW w:w="3836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C45777" w14:textId="77777777" w:rsidR="00DC5494" w:rsidRPr="006A69D4" w:rsidRDefault="00DC5494" w:rsidP="00DC5494">
            <w:pPr>
              <w:spacing w:after="0"/>
              <w:rPr>
                <w:color w:val="000000"/>
                <w:sz w:val="22"/>
              </w:rPr>
            </w:pPr>
            <w:r w:rsidRPr="006A69D4">
              <w:rPr>
                <w:color w:val="000000"/>
                <w:sz w:val="22"/>
              </w:rPr>
              <w:t xml:space="preserve">Live and work in different locations within </w:t>
            </w:r>
            <w:r w:rsidRPr="006A69D4">
              <w:rPr>
                <w:b/>
                <w:bCs/>
                <w:color w:val="000000"/>
                <w:sz w:val="22"/>
              </w:rPr>
              <w:t xml:space="preserve">internal </w:t>
            </w:r>
            <w:r w:rsidRPr="006A69D4">
              <w:rPr>
                <w:color w:val="000000"/>
                <w:sz w:val="22"/>
              </w:rPr>
              <w:t>study area and seen for over 14 days or more</w:t>
            </w:r>
          </w:p>
        </w:tc>
      </w:tr>
      <w:tr w:rsidR="00DC5494" w:rsidRPr="006A69D4" w14:paraId="72B0FF2A" w14:textId="77777777" w:rsidTr="006A69D4">
        <w:trPr>
          <w:trHeight w:val="351"/>
        </w:trPr>
        <w:tc>
          <w:tcPr>
            <w:tcW w:w="1164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0B6E9" w14:textId="77777777" w:rsidR="00DC5494" w:rsidRPr="006A69D4" w:rsidRDefault="00DC5494" w:rsidP="00DC5494">
            <w:pPr>
              <w:spacing w:after="0"/>
              <w:jc w:val="right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Home Worker</w:t>
            </w:r>
          </w:p>
        </w:tc>
        <w:tc>
          <w:tcPr>
            <w:tcW w:w="3836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C5E361" w14:textId="77777777" w:rsidR="00DC5494" w:rsidRPr="006A69D4" w:rsidRDefault="00DC5494" w:rsidP="0070363F">
            <w:pPr>
              <w:spacing w:after="0"/>
              <w:rPr>
                <w:color w:val="000000"/>
                <w:sz w:val="22"/>
              </w:rPr>
            </w:pPr>
            <w:r w:rsidRPr="006A69D4">
              <w:rPr>
                <w:color w:val="000000"/>
                <w:sz w:val="22"/>
              </w:rPr>
              <w:t xml:space="preserve">Live and work at same location within </w:t>
            </w:r>
            <w:r w:rsidRPr="006A69D4">
              <w:rPr>
                <w:b/>
                <w:bCs/>
                <w:color w:val="000000"/>
                <w:sz w:val="22"/>
              </w:rPr>
              <w:t xml:space="preserve">internal </w:t>
            </w:r>
            <w:r w:rsidRPr="006A69D4">
              <w:rPr>
                <w:color w:val="000000"/>
                <w:sz w:val="22"/>
              </w:rPr>
              <w:t>study area and seen for over 14 days or more</w:t>
            </w:r>
          </w:p>
        </w:tc>
      </w:tr>
      <w:tr w:rsidR="00DC5494" w:rsidRPr="006A69D4" w14:paraId="299BE604" w14:textId="77777777" w:rsidTr="006A69D4">
        <w:trPr>
          <w:trHeight w:val="333"/>
        </w:trPr>
        <w:tc>
          <w:tcPr>
            <w:tcW w:w="1164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39E313" w14:textId="77777777" w:rsidR="00DC5494" w:rsidRPr="006A69D4" w:rsidRDefault="00DC5494" w:rsidP="00DC5494">
            <w:pPr>
              <w:spacing w:after="0"/>
              <w:jc w:val="right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Inbound Commuter</w:t>
            </w:r>
          </w:p>
        </w:tc>
        <w:tc>
          <w:tcPr>
            <w:tcW w:w="3836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C90A45" w14:textId="77777777" w:rsidR="00DC5494" w:rsidRPr="006A69D4" w:rsidRDefault="00DC5494" w:rsidP="0070363F">
            <w:pPr>
              <w:spacing w:after="0"/>
              <w:rPr>
                <w:color w:val="000000"/>
                <w:sz w:val="22"/>
              </w:rPr>
            </w:pPr>
            <w:r w:rsidRPr="006A69D4">
              <w:rPr>
                <w:color w:val="000000"/>
                <w:sz w:val="22"/>
              </w:rPr>
              <w:t xml:space="preserve">Live in </w:t>
            </w:r>
            <w:r w:rsidRPr="006A69D4">
              <w:rPr>
                <w:b/>
                <w:bCs/>
                <w:color w:val="000000"/>
                <w:sz w:val="22"/>
              </w:rPr>
              <w:t>external</w:t>
            </w:r>
            <w:r w:rsidRPr="006A69D4">
              <w:rPr>
                <w:color w:val="000000"/>
                <w:sz w:val="22"/>
              </w:rPr>
              <w:t xml:space="preserve"> study area </w:t>
            </w:r>
            <w:r w:rsidRPr="006A69D4">
              <w:rPr>
                <w:b/>
                <w:bCs/>
                <w:color w:val="000000"/>
                <w:sz w:val="22"/>
              </w:rPr>
              <w:t>and</w:t>
            </w:r>
            <w:r w:rsidRPr="006A69D4">
              <w:rPr>
                <w:color w:val="000000"/>
                <w:sz w:val="22"/>
              </w:rPr>
              <w:t xml:space="preserve"> work in </w:t>
            </w:r>
            <w:r w:rsidRPr="006A69D4">
              <w:rPr>
                <w:b/>
                <w:bCs/>
                <w:color w:val="000000"/>
                <w:sz w:val="22"/>
              </w:rPr>
              <w:t>internal</w:t>
            </w:r>
            <w:r w:rsidRPr="006A69D4">
              <w:rPr>
                <w:color w:val="000000"/>
                <w:sz w:val="22"/>
              </w:rPr>
              <w:t xml:space="preserve"> study area and seen for over 14 days or more</w:t>
            </w:r>
          </w:p>
        </w:tc>
      </w:tr>
      <w:tr w:rsidR="00DC5494" w:rsidRPr="006A69D4" w14:paraId="61397DD6" w14:textId="77777777" w:rsidTr="006A69D4">
        <w:trPr>
          <w:trHeight w:val="351"/>
        </w:trPr>
        <w:tc>
          <w:tcPr>
            <w:tcW w:w="1164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3DEF9" w14:textId="77777777" w:rsidR="00DC5494" w:rsidRPr="006A69D4" w:rsidRDefault="00DC5494" w:rsidP="00DC5494">
            <w:pPr>
              <w:spacing w:after="0"/>
              <w:jc w:val="right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Outbound Commuter</w:t>
            </w:r>
          </w:p>
        </w:tc>
        <w:tc>
          <w:tcPr>
            <w:tcW w:w="3836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1DE726" w14:textId="77777777" w:rsidR="00DC5494" w:rsidRPr="006A69D4" w:rsidRDefault="00DC5494" w:rsidP="00DC5494">
            <w:pPr>
              <w:spacing w:after="0"/>
              <w:rPr>
                <w:color w:val="000000"/>
                <w:sz w:val="22"/>
              </w:rPr>
            </w:pPr>
            <w:r w:rsidRPr="006A69D4">
              <w:rPr>
                <w:color w:val="000000"/>
                <w:sz w:val="22"/>
              </w:rPr>
              <w:t xml:space="preserve">Live inside </w:t>
            </w:r>
            <w:r w:rsidRPr="006A69D4">
              <w:rPr>
                <w:b/>
                <w:bCs/>
                <w:color w:val="000000"/>
                <w:sz w:val="22"/>
              </w:rPr>
              <w:t xml:space="preserve">internal </w:t>
            </w:r>
            <w:r w:rsidRPr="006A69D4">
              <w:rPr>
                <w:color w:val="000000"/>
                <w:sz w:val="22"/>
              </w:rPr>
              <w:t xml:space="preserve">study area </w:t>
            </w:r>
            <w:r w:rsidRPr="006A69D4">
              <w:rPr>
                <w:b/>
                <w:bCs/>
                <w:color w:val="000000"/>
                <w:sz w:val="22"/>
              </w:rPr>
              <w:t>and</w:t>
            </w:r>
            <w:r w:rsidRPr="006A69D4">
              <w:rPr>
                <w:color w:val="000000"/>
                <w:sz w:val="22"/>
              </w:rPr>
              <w:t xml:space="preserve"> (work in </w:t>
            </w:r>
            <w:r w:rsidRPr="006A69D4">
              <w:rPr>
                <w:b/>
                <w:bCs/>
                <w:color w:val="000000"/>
                <w:sz w:val="22"/>
              </w:rPr>
              <w:t>external</w:t>
            </w:r>
            <w:r w:rsidRPr="006A69D4">
              <w:rPr>
                <w:color w:val="000000"/>
                <w:sz w:val="22"/>
              </w:rPr>
              <w:t xml:space="preserve"> study area or </w:t>
            </w:r>
            <w:r w:rsidRPr="006A69D4">
              <w:rPr>
                <w:b/>
                <w:bCs/>
                <w:color w:val="000000"/>
                <w:sz w:val="22"/>
              </w:rPr>
              <w:t>outside</w:t>
            </w:r>
            <w:r w:rsidRPr="006A69D4">
              <w:rPr>
                <w:color w:val="000000"/>
                <w:sz w:val="22"/>
              </w:rPr>
              <w:t xml:space="preserve"> study area)</w:t>
            </w:r>
          </w:p>
        </w:tc>
      </w:tr>
      <w:tr w:rsidR="00DC5494" w:rsidRPr="006A69D4" w14:paraId="639A885D" w14:textId="77777777" w:rsidTr="006A69D4">
        <w:trPr>
          <w:trHeight w:val="308"/>
        </w:trPr>
        <w:tc>
          <w:tcPr>
            <w:tcW w:w="1164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9D5D32" w14:textId="77777777" w:rsidR="00DC5494" w:rsidRPr="006A69D4" w:rsidRDefault="00DC5494" w:rsidP="00DC5494">
            <w:pPr>
              <w:spacing w:after="0"/>
              <w:jc w:val="right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Short-Term Visitor</w:t>
            </w:r>
          </w:p>
        </w:tc>
        <w:tc>
          <w:tcPr>
            <w:tcW w:w="3836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0D3AEE" w14:textId="77777777" w:rsidR="00DC5494" w:rsidRPr="006A69D4" w:rsidRDefault="00DC5494" w:rsidP="00DC5494">
            <w:pPr>
              <w:spacing w:after="0"/>
              <w:rPr>
                <w:color w:val="000000"/>
                <w:sz w:val="22"/>
              </w:rPr>
            </w:pPr>
            <w:r w:rsidRPr="006A69D4">
              <w:rPr>
                <w:color w:val="000000"/>
                <w:sz w:val="22"/>
              </w:rPr>
              <w:t xml:space="preserve">Live and work locations in </w:t>
            </w:r>
            <w:r w:rsidRPr="006A69D4">
              <w:rPr>
                <w:b/>
                <w:bCs/>
                <w:color w:val="000000"/>
                <w:sz w:val="22"/>
              </w:rPr>
              <w:t>external</w:t>
            </w:r>
            <w:r w:rsidRPr="006A69D4">
              <w:rPr>
                <w:color w:val="000000"/>
                <w:sz w:val="22"/>
              </w:rPr>
              <w:t xml:space="preserve"> study area or work outside study area; through travelers (seen for 2 days or less); </w:t>
            </w:r>
          </w:p>
        </w:tc>
      </w:tr>
      <w:tr w:rsidR="00DC5494" w:rsidRPr="006A69D4" w14:paraId="25A30D64" w14:textId="77777777" w:rsidTr="006A69D4">
        <w:trPr>
          <w:trHeight w:val="313"/>
        </w:trPr>
        <w:tc>
          <w:tcPr>
            <w:tcW w:w="1164" w:type="pct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E31B3" w14:textId="77777777" w:rsidR="00DC5494" w:rsidRPr="006A69D4" w:rsidRDefault="00DC5494" w:rsidP="00DC5494">
            <w:pPr>
              <w:spacing w:after="0"/>
              <w:jc w:val="right"/>
              <w:rPr>
                <w:b/>
                <w:bCs/>
                <w:color w:val="000000"/>
                <w:sz w:val="22"/>
              </w:rPr>
            </w:pPr>
            <w:r w:rsidRPr="006A69D4">
              <w:rPr>
                <w:b/>
                <w:bCs/>
                <w:color w:val="000000"/>
                <w:sz w:val="22"/>
              </w:rPr>
              <w:t>Long-Term Visitor</w:t>
            </w:r>
          </w:p>
        </w:tc>
        <w:tc>
          <w:tcPr>
            <w:tcW w:w="3836" w:type="pct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07578AB" w14:textId="77777777" w:rsidR="00DC5494" w:rsidRPr="006A69D4" w:rsidRDefault="006B5429" w:rsidP="0070363F">
            <w:pPr>
              <w:spacing w:after="0"/>
              <w:rPr>
                <w:color w:val="000000"/>
                <w:sz w:val="22"/>
              </w:rPr>
            </w:pPr>
            <w:r w:rsidRPr="006A69D4">
              <w:rPr>
                <w:color w:val="000000"/>
                <w:sz w:val="22"/>
              </w:rPr>
              <w:t>Live</w:t>
            </w:r>
            <w:r w:rsidR="00DC5494" w:rsidRPr="006A69D4">
              <w:rPr>
                <w:color w:val="000000"/>
                <w:sz w:val="22"/>
              </w:rPr>
              <w:t xml:space="preserve"> and</w:t>
            </w:r>
            <w:r w:rsidR="00BD6C19">
              <w:rPr>
                <w:color w:val="000000"/>
                <w:sz w:val="22"/>
              </w:rPr>
              <w:t xml:space="preserve"> work</w:t>
            </w:r>
            <w:r w:rsidR="00DC5494" w:rsidRPr="006A69D4">
              <w:rPr>
                <w:color w:val="000000"/>
                <w:sz w:val="22"/>
              </w:rPr>
              <w:t xml:space="preserve"> outside study area</w:t>
            </w:r>
            <w:r w:rsidR="00DC2D50" w:rsidRPr="006A69D4">
              <w:rPr>
                <w:color w:val="000000"/>
                <w:sz w:val="22"/>
              </w:rPr>
              <w:t xml:space="preserve"> (seen for more than 2 days and less than 14 days)</w:t>
            </w:r>
            <w:r w:rsidR="00DC5494" w:rsidRPr="006A69D4">
              <w:rPr>
                <w:color w:val="000000"/>
                <w:sz w:val="22"/>
              </w:rPr>
              <w:t>.</w:t>
            </w:r>
          </w:p>
        </w:tc>
      </w:tr>
    </w:tbl>
    <w:p w14:paraId="7B4583ED" w14:textId="77777777" w:rsidR="006A69D4" w:rsidRDefault="006A69D4" w:rsidP="006B5429"/>
    <w:p w14:paraId="34E309B1" w14:textId="77777777" w:rsidR="001960D9" w:rsidRDefault="005D2140" w:rsidP="00F876BD">
      <w:r>
        <w:t xml:space="preserve">Although unintuitive, the file reports home and work based trips to </w:t>
      </w:r>
      <w:proofErr w:type="gramStart"/>
      <w:r>
        <w:t>be made</w:t>
      </w:r>
      <w:proofErr w:type="gramEnd"/>
      <w:r>
        <w:t xml:space="preserve"> by visitors</w:t>
      </w:r>
      <w:r w:rsidR="009B6AC8">
        <w:t xml:space="preserve">.  </w:t>
      </w:r>
      <w:r w:rsidR="00DC2D50">
        <w:t xml:space="preserve">This occurs because the production scheme in place labels subscribers </w:t>
      </w:r>
      <w:r w:rsidR="006B5429">
        <w:t xml:space="preserve">that have home/work in study area to </w:t>
      </w:r>
      <w:proofErr w:type="gramStart"/>
      <w:r w:rsidR="006B5429">
        <w:t xml:space="preserve">be </w:t>
      </w:r>
      <w:r>
        <w:t>labeled</w:t>
      </w:r>
      <w:proofErr w:type="gramEnd"/>
      <w:r>
        <w:t xml:space="preserve"> as </w:t>
      </w:r>
      <w:r w:rsidR="006B5429">
        <w:t>visitors as well</w:t>
      </w:r>
      <w:r w:rsidR="00DC2D50">
        <w:t xml:space="preserve">. </w:t>
      </w:r>
      <w:r w:rsidR="006B5429">
        <w:t xml:space="preserve"> For example, short-term visitors include</w:t>
      </w:r>
      <w:r>
        <w:t>s</w:t>
      </w:r>
      <w:r w:rsidR="006B5429">
        <w:t xml:space="preserve"> subscribers who have home and work in external study area, and thus would include home and work based trips.</w:t>
      </w:r>
      <w:r w:rsidR="006A69D4">
        <w:t xml:space="preserve"> </w:t>
      </w:r>
      <w:r w:rsidR="00BD6C19">
        <w:t xml:space="preserve">There would also be a small share of home and work based trips reported by long-term visitors likely due to boundary cases. </w:t>
      </w:r>
      <w:r w:rsidR="006A69D4">
        <w:t>Overall, there would be trips reported across multiple purpose</w:t>
      </w:r>
      <w:r w:rsidR="001C1D9D">
        <w:t xml:space="preserve"> based on the trip end</w:t>
      </w:r>
      <w:r w:rsidR="006A69D4">
        <w:t xml:space="preserve"> for all of the above subscriber class by </w:t>
      </w:r>
      <w:r w:rsidR="001C1D9D">
        <w:t>hour of the day (</w:t>
      </w:r>
      <w:r w:rsidR="00737981">
        <w:t xml:space="preserve">00 to 24 hours), in which the trip </w:t>
      </w:r>
      <w:proofErr w:type="gramStart"/>
      <w:r w:rsidR="00737981">
        <w:t>was estimated</w:t>
      </w:r>
      <w:proofErr w:type="gramEnd"/>
      <w:r w:rsidR="00737981">
        <w:t xml:space="preserve"> to start. </w:t>
      </w:r>
    </w:p>
    <w:sectPr w:rsidR="001960D9" w:rsidSect="00B318C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807FF3" w14:textId="77777777" w:rsidR="00FB5615" w:rsidRDefault="00FB5615">
      <w:pPr>
        <w:spacing w:after="0" w:line="240" w:lineRule="auto"/>
      </w:pPr>
      <w:r>
        <w:separator/>
      </w:r>
    </w:p>
    <w:p w14:paraId="5BB94B2B" w14:textId="77777777" w:rsidR="00FB5615" w:rsidRDefault="00FB5615"/>
    <w:p w14:paraId="6E858BCE" w14:textId="77777777" w:rsidR="00FB5615" w:rsidRDefault="00FB5615" w:rsidP="00A55F5C"/>
  </w:endnote>
  <w:endnote w:type="continuationSeparator" w:id="0">
    <w:p w14:paraId="10E4D38F" w14:textId="77777777" w:rsidR="00FB5615" w:rsidRDefault="00FB5615">
      <w:pPr>
        <w:spacing w:after="0" w:line="240" w:lineRule="auto"/>
      </w:pPr>
      <w:r>
        <w:continuationSeparator/>
      </w:r>
    </w:p>
    <w:p w14:paraId="3594C38E" w14:textId="77777777" w:rsidR="00FB5615" w:rsidRDefault="00FB5615"/>
    <w:p w14:paraId="271EF7AD" w14:textId="77777777" w:rsidR="00FB5615" w:rsidRDefault="00FB5615" w:rsidP="00A55F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yriad Pro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C1312" w14:textId="77777777" w:rsidR="00151D70" w:rsidRDefault="00151D7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16603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01B960" w14:textId="77777777" w:rsidR="00737EE5" w:rsidRDefault="00737EE5" w:rsidP="00737EE5">
        <w:pPr>
          <w:pStyle w:val="Header"/>
          <w:jc w:val="right"/>
        </w:pPr>
      </w:p>
      <w:p w14:paraId="01318294" w14:textId="677335AB" w:rsidR="00252689" w:rsidRDefault="002526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43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6B0E0D" w14:textId="77777777" w:rsidR="00252689" w:rsidRDefault="0025268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CB6A5" w14:textId="77777777" w:rsidR="00252689" w:rsidRDefault="00252689" w:rsidP="00BC2BFA">
    <w:pPr>
      <w:pStyle w:val="Footer"/>
      <w:jc w:val="center"/>
    </w:pPr>
    <w:r>
      <w:fldChar w:fldCharType="begin"/>
    </w:r>
    <w:r>
      <w:instrText>PAGE</w:instrText>
    </w:r>
    <w:r>
      <w:fldChar w:fldCharType="separate"/>
    </w:r>
    <w:r w:rsidR="001B439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0598F0" w14:textId="77777777" w:rsidR="00FB5615" w:rsidRDefault="00FB5615">
      <w:r>
        <w:separator/>
      </w:r>
    </w:p>
    <w:p w14:paraId="27C8FE9D" w14:textId="77777777" w:rsidR="00FB5615" w:rsidRDefault="00FB5615"/>
    <w:p w14:paraId="64DC9530" w14:textId="77777777" w:rsidR="00FB5615" w:rsidRDefault="00FB5615" w:rsidP="00A55F5C"/>
  </w:footnote>
  <w:footnote w:type="continuationSeparator" w:id="0">
    <w:p w14:paraId="267D548E" w14:textId="77777777" w:rsidR="00FB5615" w:rsidRDefault="00FB5615">
      <w:r>
        <w:continuationSeparator/>
      </w:r>
    </w:p>
    <w:p w14:paraId="31218E33" w14:textId="77777777" w:rsidR="00FB5615" w:rsidRDefault="00FB5615"/>
    <w:p w14:paraId="6F59005C" w14:textId="77777777" w:rsidR="00FB5615" w:rsidRDefault="00FB5615" w:rsidP="00A55F5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D860D0" w14:textId="77777777" w:rsidR="00151D70" w:rsidRDefault="001B4395">
    <w:pPr>
      <w:pStyle w:val="Header"/>
    </w:pPr>
    <w:r>
      <w:rPr>
        <w:noProof/>
      </w:rPr>
      <w:pict w14:anchorId="4678A5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8164872" o:spid="_x0000_s2050" type="#_x0000_t136" style="position:absolute;margin-left:0;margin-top:0;width:412.4pt;height:247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DAAF3F" w14:textId="77777777" w:rsidR="00737EE5" w:rsidRDefault="001B4395" w:rsidP="00737EE5">
    <w:pPr>
      <w:pStyle w:val="Header"/>
      <w:tabs>
        <w:tab w:val="clear" w:pos="4680"/>
        <w:tab w:val="clear" w:pos="9360"/>
        <w:tab w:val="left" w:pos="7704"/>
      </w:tabs>
      <w:jc w:val="right"/>
    </w:pPr>
    <w:r>
      <w:rPr>
        <w:noProof/>
      </w:rPr>
      <w:pict w14:anchorId="1D7A11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8164873" o:spid="_x0000_s2051" type="#_x0000_t136" style="position:absolute;left:0;text-align:left;margin-left:0;margin-top:0;width:412.4pt;height:247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  <w:r w:rsidR="00737EE5">
      <w:rPr>
        <w:noProof/>
      </w:rPr>
      <w:drawing>
        <wp:inline distT="0" distB="0" distL="0" distR="0" wp14:anchorId="6F033782" wp14:editId="69757740">
          <wp:extent cx="1728216" cy="493776"/>
          <wp:effectExtent l="0" t="0" r="5715" b="1905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rizontal with tagline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8216" cy="4937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2F543" w14:textId="77777777" w:rsidR="00F876BD" w:rsidRDefault="001B4395" w:rsidP="00F876BD">
    <w:pPr>
      <w:pStyle w:val="Header"/>
      <w:jc w:val="right"/>
    </w:pPr>
    <w:r>
      <w:rPr>
        <w:noProof/>
      </w:rPr>
      <w:pict w14:anchorId="5A6CCA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8164871" o:spid="_x0000_s2049" type="#_x0000_t136" style="position:absolute;left:0;text-align:left;margin-left:0;margin-top:0;width:412.4pt;height:247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  <w:r w:rsidR="00F876BD">
      <w:rPr>
        <w:noProof/>
      </w:rPr>
      <w:drawing>
        <wp:inline distT="0" distB="0" distL="0" distR="0" wp14:anchorId="1A9C0BC8" wp14:editId="6F7CC1C2">
          <wp:extent cx="1728216" cy="493776"/>
          <wp:effectExtent l="0" t="0" r="5715" b="1905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rizontal with tagline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8216" cy="4937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E68C9"/>
    <w:multiLevelType w:val="multilevel"/>
    <w:tmpl w:val="57A4960E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22"/>
        <w:u w:val="none"/>
        <w:effect w:val="none"/>
        <w:vertAlign w:val="baseline"/>
        <w:em w:val="none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260D2D"/>
    <w:multiLevelType w:val="multilevel"/>
    <w:tmpl w:val="C2B0622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36"/>
        <w:u w:val="none"/>
        <w:effect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AD7189D"/>
    <w:multiLevelType w:val="hybridMultilevel"/>
    <w:tmpl w:val="E23CD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A2915"/>
    <w:multiLevelType w:val="hybridMultilevel"/>
    <w:tmpl w:val="8EFE0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E3FD5"/>
    <w:multiLevelType w:val="hybridMultilevel"/>
    <w:tmpl w:val="0BEA9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7F1A95"/>
    <w:multiLevelType w:val="hybridMultilevel"/>
    <w:tmpl w:val="E3421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85556"/>
    <w:multiLevelType w:val="hybridMultilevel"/>
    <w:tmpl w:val="E3421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201FE"/>
    <w:multiLevelType w:val="multilevel"/>
    <w:tmpl w:val="22EAE20C"/>
    <w:lvl w:ilvl="0">
      <w:start w:val="1"/>
      <w:numFmt w:val="decimal"/>
      <w:lvlText w:val="%1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22"/>
        <w:u w:val="none"/>
        <w:effect w:val="none"/>
        <w:vertAlign w:val="baseline"/>
        <w:em w:val="none"/>
      </w:rPr>
    </w:lvl>
    <w:lvl w:ilvl="1">
      <w:start w:val="1"/>
      <w:numFmt w:val="decimal"/>
      <w:lvlText w:val="%2"/>
      <w:lvlJc w:val="left"/>
      <w:pPr>
        <w:ind w:left="1440" w:hanging="720"/>
      </w:pPr>
    </w:lvl>
    <w:lvl w:ilvl="2">
      <w:start w:val="1"/>
      <w:numFmt w:val="decimal"/>
      <w:lvlText w:val="%3"/>
      <w:lvlJc w:val="left"/>
      <w:pPr>
        <w:ind w:left="2160" w:hanging="720"/>
      </w:pPr>
    </w:lvl>
    <w:lvl w:ilvl="3">
      <w:start w:val="1"/>
      <w:numFmt w:val="decimal"/>
      <w:lvlText w:val="%4"/>
      <w:lvlJc w:val="left"/>
      <w:pPr>
        <w:ind w:left="3240" w:hanging="1080"/>
      </w:pPr>
    </w:lvl>
    <w:lvl w:ilvl="4">
      <w:start w:val="1"/>
      <w:numFmt w:val="decimal"/>
      <w:lvlText w:val="%5"/>
      <w:lvlJc w:val="left"/>
      <w:pPr>
        <w:ind w:left="3960" w:hanging="1080"/>
      </w:pPr>
    </w:lvl>
    <w:lvl w:ilvl="5">
      <w:start w:val="1"/>
      <w:numFmt w:val="decimal"/>
      <w:lvlText w:val="%6"/>
      <w:lvlJc w:val="left"/>
      <w:pPr>
        <w:ind w:left="5040" w:hanging="1440"/>
      </w:pPr>
    </w:lvl>
    <w:lvl w:ilvl="6">
      <w:start w:val="1"/>
      <w:numFmt w:val="decimal"/>
      <w:lvlText w:val="%7"/>
      <w:lvlJc w:val="left"/>
      <w:pPr>
        <w:ind w:left="6120" w:hanging="1800"/>
      </w:pPr>
    </w:lvl>
    <w:lvl w:ilvl="7">
      <w:start w:val="1"/>
      <w:numFmt w:val="decimal"/>
      <w:lvlText w:val="%8"/>
      <w:lvlJc w:val="left"/>
      <w:pPr>
        <w:ind w:left="6840" w:hanging="1800"/>
      </w:pPr>
    </w:lvl>
    <w:lvl w:ilvl="8">
      <w:start w:val="1"/>
      <w:numFmt w:val="decimal"/>
      <w:lvlText w:val="%9"/>
      <w:lvlJc w:val="left"/>
      <w:pPr>
        <w:ind w:left="7920" w:hanging="2160"/>
      </w:pPr>
    </w:lvl>
  </w:abstractNum>
  <w:abstractNum w:abstractNumId="8" w15:restartNumberingAfterBreak="0">
    <w:nsid w:val="1FE833F0"/>
    <w:multiLevelType w:val="multilevel"/>
    <w:tmpl w:val="0A442288"/>
    <w:lvl w:ilvl="0">
      <w:start w:val="1"/>
      <w:numFmt w:val="decimal"/>
      <w:lvlText w:val="%1.0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36"/>
        <w:u w:val="none"/>
        <w:effect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9" w15:restartNumberingAfterBreak="0">
    <w:nsid w:val="1FF377F6"/>
    <w:multiLevelType w:val="multilevel"/>
    <w:tmpl w:val="F1583C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003512F"/>
    <w:multiLevelType w:val="hybridMultilevel"/>
    <w:tmpl w:val="6382C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93776"/>
    <w:multiLevelType w:val="hybridMultilevel"/>
    <w:tmpl w:val="A492F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90F4D"/>
    <w:multiLevelType w:val="hybridMultilevel"/>
    <w:tmpl w:val="A8DA65BE"/>
    <w:lvl w:ilvl="0" w:tplc="F00EDB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5E790E"/>
    <w:multiLevelType w:val="hybridMultilevel"/>
    <w:tmpl w:val="D54428F6"/>
    <w:lvl w:ilvl="0" w:tplc="0409000D">
      <w:start w:val="1"/>
      <w:numFmt w:val="bullet"/>
      <w:lvlText w:val=""/>
      <w:lvlJc w:val="left"/>
      <w:pPr>
        <w:ind w:left="7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 w15:restartNumberingAfterBreak="0">
    <w:nsid w:val="30ED32BF"/>
    <w:multiLevelType w:val="hybridMultilevel"/>
    <w:tmpl w:val="B3F43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D0BE4"/>
    <w:multiLevelType w:val="hybridMultilevel"/>
    <w:tmpl w:val="92CAC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32EE6"/>
    <w:multiLevelType w:val="hybridMultilevel"/>
    <w:tmpl w:val="BBA6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F7334"/>
    <w:multiLevelType w:val="hybridMultilevel"/>
    <w:tmpl w:val="F140D4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4514F"/>
    <w:multiLevelType w:val="hybridMultilevel"/>
    <w:tmpl w:val="F5CC3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71356"/>
    <w:multiLevelType w:val="hybridMultilevel"/>
    <w:tmpl w:val="DF7C4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1D43C9"/>
    <w:multiLevelType w:val="hybridMultilevel"/>
    <w:tmpl w:val="EC18FBF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CE56736"/>
    <w:multiLevelType w:val="multilevel"/>
    <w:tmpl w:val="80D605BA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41495E19"/>
    <w:multiLevelType w:val="hybridMultilevel"/>
    <w:tmpl w:val="BD363DA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97262A"/>
    <w:multiLevelType w:val="multilevel"/>
    <w:tmpl w:val="A566AD30"/>
    <w:lvl w:ilvl="0">
      <w:start w:val="1"/>
      <w:numFmt w:val="decimal"/>
      <w:lvlText w:val="%1."/>
      <w:lvlJc w:val="left"/>
      <w:pPr>
        <w:ind w:left="117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4791476A"/>
    <w:multiLevelType w:val="hybridMultilevel"/>
    <w:tmpl w:val="D930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1150F9"/>
    <w:multiLevelType w:val="hybridMultilevel"/>
    <w:tmpl w:val="46B06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E46B11"/>
    <w:multiLevelType w:val="hybridMultilevel"/>
    <w:tmpl w:val="365CE54C"/>
    <w:lvl w:ilvl="0" w:tplc="3D2630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E683E58"/>
    <w:multiLevelType w:val="multilevel"/>
    <w:tmpl w:val="EFE49336"/>
    <w:lvl w:ilvl="0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36"/>
        <w:u w:val="none"/>
        <w:effect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1080"/>
      </w:pPr>
    </w:lvl>
    <w:lvl w:ilvl="4">
      <w:start w:val="1"/>
      <w:numFmt w:val="decimal"/>
      <w:lvlText w:val="%1.%2.%3.%4.%5"/>
      <w:lvlJc w:val="left"/>
      <w:pPr>
        <w:ind w:left="4680" w:hanging="1080"/>
      </w:pPr>
    </w:lvl>
    <w:lvl w:ilvl="5">
      <w:start w:val="1"/>
      <w:numFmt w:val="decimal"/>
      <w:lvlText w:val="%1.%2.%3.%4.%5.%6"/>
      <w:lvlJc w:val="left"/>
      <w:pPr>
        <w:ind w:left="5760" w:hanging="1440"/>
      </w:pPr>
    </w:lvl>
    <w:lvl w:ilvl="6">
      <w:start w:val="1"/>
      <w:numFmt w:val="decimal"/>
      <w:lvlText w:val="%1.%2.%3.%4.%5.%6.%7"/>
      <w:lvlJc w:val="left"/>
      <w:pPr>
        <w:ind w:left="6840" w:hanging="1800"/>
      </w:pPr>
    </w:lvl>
    <w:lvl w:ilvl="7">
      <w:start w:val="1"/>
      <w:numFmt w:val="decimal"/>
      <w:lvlText w:val="%1.%2.%3.%4.%5.%6.%7.%8"/>
      <w:lvlJc w:val="left"/>
      <w:pPr>
        <w:ind w:left="7560" w:hanging="1800"/>
      </w:pPr>
    </w:lvl>
    <w:lvl w:ilvl="8">
      <w:start w:val="1"/>
      <w:numFmt w:val="decimal"/>
      <w:lvlText w:val="%1.%2.%3.%4.%5.%6.%7.%8.%9"/>
      <w:lvlJc w:val="left"/>
      <w:pPr>
        <w:ind w:left="8640" w:hanging="2160"/>
      </w:pPr>
    </w:lvl>
  </w:abstractNum>
  <w:abstractNum w:abstractNumId="28" w15:restartNumberingAfterBreak="0">
    <w:nsid w:val="4FC617ED"/>
    <w:multiLevelType w:val="multilevel"/>
    <w:tmpl w:val="2FDC577C"/>
    <w:lvl w:ilvl="0">
      <w:start w:val="1"/>
      <w:numFmt w:val="bullet"/>
      <w:lvlText w:val=""/>
      <w:lvlJc w:val="left"/>
      <w:pPr>
        <w:ind w:left="1440" w:hanging="720"/>
      </w:pPr>
      <w:rPr>
        <w:rFonts w:ascii="Wingdings" w:hAnsi="Wingdings" w:hint="default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36"/>
        <w:u w:val="none"/>
        <w:effect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1080"/>
      </w:pPr>
    </w:lvl>
    <w:lvl w:ilvl="4">
      <w:start w:val="1"/>
      <w:numFmt w:val="decimal"/>
      <w:lvlText w:val="%1.%2.%3.%4.%5"/>
      <w:lvlJc w:val="left"/>
      <w:pPr>
        <w:ind w:left="4680" w:hanging="1080"/>
      </w:pPr>
    </w:lvl>
    <w:lvl w:ilvl="5">
      <w:start w:val="1"/>
      <w:numFmt w:val="decimal"/>
      <w:lvlText w:val="%1.%2.%3.%4.%5.%6"/>
      <w:lvlJc w:val="left"/>
      <w:pPr>
        <w:ind w:left="5760" w:hanging="1440"/>
      </w:pPr>
    </w:lvl>
    <w:lvl w:ilvl="6">
      <w:start w:val="1"/>
      <w:numFmt w:val="decimal"/>
      <w:lvlText w:val="%1.%2.%3.%4.%5.%6.%7"/>
      <w:lvlJc w:val="left"/>
      <w:pPr>
        <w:ind w:left="6840" w:hanging="1800"/>
      </w:pPr>
    </w:lvl>
    <w:lvl w:ilvl="7">
      <w:start w:val="1"/>
      <w:numFmt w:val="decimal"/>
      <w:lvlText w:val="%1.%2.%3.%4.%5.%6.%7.%8"/>
      <w:lvlJc w:val="left"/>
      <w:pPr>
        <w:ind w:left="7560" w:hanging="1800"/>
      </w:pPr>
    </w:lvl>
    <w:lvl w:ilvl="8">
      <w:start w:val="1"/>
      <w:numFmt w:val="decimal"/>
      <w:lvlText w:val="%1.%2.%3.%4.%5.%6.%7.%8.%9"/>
      <w:lvlJc w:val="left"/>
      <w:pPr>
        <w:ind w:left="8640" w:hanging="2160"/>
      </w:pPr>
    </w:lvl>
  </w:abstractNum>
  <w:abstractNum w:abstractNumId="29" w15:restartNumberingAfterBreak="0">
    <w:nsid w:val="59C77815"/>
    <w:multiLevelType w:val="hybridMultilevel"/>
    <w:tmpl w:val="42DEB3C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4055EE2"/>
    <w:multiLevelType w:val="hybridMultilevel"/>
    <w:tmpl w:val="7CF06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2C2806"/>
    <w:multiLevelType w:val="hybridMultilevel"/>
    <w:tmpl w:val="58A05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E54E74"/>
    <w:multiLevelType w:val="hybridMultilevel"/>
    <w:tmpl w:val="CF546D76"/>
    <w:lvl w:ilvl="0" w:tplc="CDA82518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BDD102A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23"/>
  </w:num>
  <w:num w:numId="5">
    <w:abstractNumId w:val="21"/>
  </w:num>
  <w:num w:numId="6">
    <w:abstractNumId w:val="7"/>
  </w:num>
  <w:num w:numId="7">
    <w:abstractNumId w:val="26"/>
  </w:num>
  <w:num w:numId="8">
    <w:abstractNumId w:val="14"/>
  </w:num>
  <w:num w:numId="9">
    <w:abstractNumId w:val="4"/>
  </w:num>
  <w:num w:numId="10">
    <w:abstractNumId w:val="0"/>
  </w:num>
  <w:num w:numId="11">
    <w:abstractNumId w:val="25"/>
  </w:num>
  <w:num w:numId="12">
    <w:abstractNumId w:val="31"/>
  </w:num>
  <w:num w:numId="13">
    <w:abstractNumId w:val="12"/>
  </w:num>
  <w:num w:numId="14">
    <w:abstractNumId w:val="0"/>
  </w:num>
  <w:num w:numId="15">
    <w:abstractNumId w:val="0"/>
  </w:num>
  <w:num w:numId="16">
    <w:abstractNumId w:val="8"/>
  </w:num>
  <w:num w:numId="17">
    <w:abstractNumId w:val="0"/>
  </w:num>
  <w:num w:numId="18">
    <w:abstractNumId w:val="30"/>
  </w:num>
  <w:num w:numId="19">
    <w:abstractNumId w:val="27"/>
  </w:num>
  <w:num w:numId="20">
    <w:abstractNumId w:val="28"/>
  </w:num>
  <w:num w:numId="21">
    <w:abstractNumId w:val="17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13"/>
  </w:num>
  <w:num w:numId="27">
    <w:abstractNumId w:val="11"/>
  </w:num>
  <w:num w:numId="28">
    <w:abstractNumId w:val="33"/>
  </w:num>
  <w:num w:numId="29">
    <w:abstractNumId w:val="10"/>
  </w:num>
  <w:num w:numId="30">
    <w:abstractNumId w:val="24"/>
  </w:num>
  <w:num w:numId="31">
    <w:abstractNumId w:val="18"/>
  </w:num>
  <w:num w:numId="32">
    <w:abstractNumId w:val="16"/>
  </w:num>
  <w:num w:numId="33">
    <w:abstractNumId w:val="15"/>
  </w:num>
  <w:num w:numId="34">
    <w:abstractNumId w:val="1"/>
  </w:num>
  <w:num w:numId="35">
    <w:abstractNumId w:val="2"/>
  </w:num>
  <w:num w:numId="36">
    <w:abstractNumId w:val="6"/>
  </w:num>
  <w:num w:numId="37">
    <w:abstractNumId w:val="0"/>
  </w:num>
  <w:num w:numId="38">
    <w:abstractNumId w:val="0"/>
  </w:num>
  <w:num w:numId="39">
    <w:abstractNumId w:val="1"/>
  </w:num>
  <w:num w:numId="40">
    <w:abstractNumId w:val="5"/>
  </w:num>
  <w:num w:numId="41">
    <w:abstractNumId w:val="19"/>
  </w:num>
  <w:num w:numId="42">
    <w:abstractNumId w:val="0"/>
  </w:num>
  <w:num w:numId="43">
    <w:abstractNumId w:val="22"/>
  </w:num>
  <w:num w:numId="44">
    <w:abstractNumId w:val="20"/>
  </w:num>
  <w:num w:numId="45">
    <w:abstractNumId w:val="29"/>
  </w:num>
  <w:num w:numId="46">
    <w:abstractNumId w:val="32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6BD"/>
    <w:rsid w:val="000024B2"/>
    <w:rsid w:val="0001459D"/>
    <w:rsid w:val="00020368"/>
    <w:rsid w:val="000257C5"/>
    <w:rsid w:val="00033126"/>
    <w:rsid w:val="00043804"/>
    <w:rsid w:val="000446D5"/>
    <w:rsid w:val="0005083F"/>
    <w:rsid w:val="000538BB"/>
    <w:rsid w:val="000560C1"/>
    <w:rsid w:val="00066922"/>
    <w:rsid w:val="000724F7"/>
    <w:rsid w:val="00080F09"/>
    <w:rsid w:val="000A574F"/>
    <w:rsid w:val="000A5DE8"/>
    <w:rsid w:val="000B1450"/>
    <w:rsid w:val="000B406F"/>
    <w:rsid w:val="000B7FEC"/>
    <w:rsid w:val="000C13E3"/>
    <w:rsid w:val="000C2530"/>
    <w:rsid w:val="000C407B"/>
    <w:rsid w:val="000C4254"/>
    <w:rsid w:val="000C5530"/>
    <w:rsid w:val="000C641C"/>
    <w:rsid w:val="000D7709"/>
    <w:rsid w:val="000E3FDB"/>
    <w:rsid w:val="000F0FBA"/>
    <w:rsid w:val="000F32B1"/>
    <w:rsid w:val="000F7D21"/>
    <w:rsid w:val="00100EE8"/>
    <w:rsid w:val="0010208F"/>
    <w:rsid w:val="001101E2"/>
    <w:rsid w:val="0011297E"/>
    <w:rsid w:val="00114F3F"/>
    <w:rsid w:val="00115F3C"/>
    <w:rsid w:val="00120721"/>
    <w:rsid w:val="0014165D"/>
    <w:rsid w:val="00151D70"/>
    <w:rsid w:val="00155B27"/>
    <w:rsid w:val="001712F7"/>
    <w:rsid w:val="001713FD"/>
    <w:rsid w:val="00182F51"/>
    <w:rsid w:val="00183C28"/>
    <w:rsid w:val="00184D10"/>
    <w:rsid w:val="00192D0C"/>
    <w:rsid w:val="001960D9"/>
    <w:rsid w:val="001A2391"/>
    <w:rsid w:val="001A3F65"/>
    <w:rsid w:val="001A7A0B"/>
    <w:rsid w:val="001B0F18"/>
    <w:rsid w:val="001B4395"/>
    <w:rsid w:val="001C1D9D"/>
    <w:rsid w:val="001C6D05"/>
    <w:rsid w:val="001C6FF1"/>
    <w:rsid w:val="001D3134"/>
    <w:rsid w:val="001E0C63"/>
    <w:rsid w:val="001E2EDC"/>
    <w:rsid w:val="001F3050"/>
    <w:rsid w:val="00200A0A"/>
    <w:rsid w:val="00201164"/>
    <w:rsid w:val="00202CF1"/>
    <w:rsid w:val="002047F1"/>
    <w:rsid w:val="00206170"/>
    <w:rsid w:val="00211D84"/>
    <w:rsid w:val="00226041"/>
    <w:rsid w:val="0022609C"/>
    <w:rsid w:val="00230960"/>
    <w:rsid w:val="00243E41"/>
    <w:rsid w:val="00245DC3"/>
    <w:rsid w:val="00246DB8"/>
    <w:rsid w:val="0025132D"/>
    <w:rsid w:val="00252689"/>
    <w:rsid w:val="002535C9"/>
    <w:rsid w:val="00260770"/>
    <w:rsid w:val="00267A4C"/>
    <w:rsid w:val="00270E1F"/>
    <w:rsid w:val="00282535"/>
    <w:rsid w:val="0029045A"/>
    <w:rsid w:val="002913AD"/>
    <w:rsid w:val="00292C65"/>
    <w:rsid w:val="00293033"/>
    <w:rsid w:val="00296DAD"/>
    <w:rsid w:val="002A0717"/>
    <w:rsid w:val="002A1BB0"/>
    <w:rsid w:val="002C09CC"/>
    <w:rsid w:val="002D09E1"/>
    <w:rsid w:val="002D6041"/>
    <w:rsid w:val="002E3A4A"/>
    <w:rsid w:val="002E424D"/>
    <w:rsid w:val="002E506C"/>
    <w:rsid w:val="002E756D"/>
    <w:rsid w:val="002F1F5B"/>
    <w:rsid w:val="002F45B2"/>
    <w:rsid w:val="002F7BBE"/>
    <w:rsid w:val="003011D1"/>
    <w:rsid w:val="0030191A"/>
    <w:rsid w:val="00304C9E"/>
    <w:rsid w:val="00306E02"/>
    <w:rsid w:val="00310649"/>
    <w:rsid w:val="00320F20"/>
    <w:rsid w:val="003269A4"/>
    <w:rsid w:val="003328BA"/>
    <w:rsid w:val="00337BEE"/>
    <w:rsid w:val="00342278"/>
    <w:rsid w:val="00342E3F"/>
    <w:rsid w:val="003522A1"/>
    <w:rsid w:val="00352E1A"/>
    <w:rsid w:val="00355BD4"/>
    <w:rsid w:val="00357B9A"/>
    <w:rsid w:val="00370E9F"/>
    <w:rsid w:val="00376717"/>
    <w:rsid w:val="00381819"/>
    <w:rsid w:val="0039483A"/>
    <w:rsid w:val="003A0BDD"/>
    <w:rsid w:val="003A2F43"/>
    <w:rsid w:val="003B0BAE"/>
    <w:rsid w:val="003B6688"/>
    <w:rsid w:val="003C198E"/>
    <w:rsid w:val="003D1B16"/>
    <w:rsid w:val="003E0DFC"/>
    <w:rsid w:val="003E1231"/>
    <w:rsid w:val="003F4934"/>
    <w:rsid w:val="004043C3"/>
    <w:rsid w:val="004065D9"/>
    <w:rsid w:val="00415630"/>
    <w:rsid w:val="0042116F"/>
    <w:rsid w:val="00423FDF"/>
    <w:rsid w:val="00424845"/>
    <w:rsid w:val="00431372"/>
    <w:rsid w:val="00433740"/>
    <w:rsid w:val="00434861"/>
    <w:rsid w:val="00441521"/>
    <w:rsid w:val="00447A97"/>
    <w:rsid w:val="00456A27"/>
    <w:rsid w:val="00460A7F"/>
    <w:rsid w:val="00465B5E"/>
    <w:rsid w:val="004707A6"/>
    <w:rsid w:val="00471592"/>
    <w:rsid w:val="004767F9"/>
    <w:rsid w:val="00477B4D"/>
    <w:rsid w:val="00481880"/>
    <w:rsid w:val="004828EA"/>
    <w:rsid w:val="004873F6"/>
    <w:rsid w:val="004978BE"/>
    <w:rsid w:val="004A24CE"/>
    <w:rsid w:val="004B0817"/>
    <w:rsid w:val="004B208E"/>
    <w:rsid w:val="004B4DAF"/>
    <w:rsid w:val="004C41EF"/>
    <w:rsid w:val="004D24EF"/>
    <w:rsid w:val="004D6038"/>
    <w:rsid w:val="004E286A"/>
    <w:rsid w:val="004E2B4F"/>
    <w:rsid w:val="004E39D5"/>
    <w:rsid w:val="004E5398"/>
    <w:rsid w:val="004F31B2"/>
    <w:rsid w:val="0050046D"/>
    <w:rsid w:val="0050589F"/>
    <w:rsid w:val="00505BA8"/>
    <w:rsid w:val="00511624"/>
    <w:rsid w:val="00520340"/>
    <w:rsid w:val="005214B2"/>
    <w:rsid w:val="00522AAD"/>
    <w:rsid w:val="0053254E"/>
    <w:rsid w:val="005430CF"/>
    <w:rsid w:val="005459B8"/>
    <w:rsid w:val="00550DDA"/>
    <w:rsid w:val="00552058"/>
    <w:rsid w:val="00554934"/>
    <w:rsid w:val="0055635D"/>
    <w:rsid w:val="00567800"/>
    <w:rsid w:val="00570F47"/>
    <w:rsid w:val="00571816"/>
    <w:rsid w:val="0057533C"/>
    <w:rsid w:val="005756BA"/>
    <w:rsid w:val="005807AB"/>
    <w:rsid w:val="00587B98"/>
    <w:rsid w:val="00587E5D"/>
    <w:rsid w:val="00594523"/>
    <w:rsid w:val="005A1424"/>
    <w:rsid w:val="005A1F0F"/>
    <w:rsid w:val="005A4A66"/>
    <w:rsid w:val="005A53A9"/>
    <w:rsid w:val="005B31AE"/>
    <w:rsid w:val="005B5676"/>
    <w:rsid w:val="005C5748"/>
    <w:rsid w:val="005C6D11"/>
    <w:rsid w:val="005D0109"/>
    <w:rsid w:val="005D06A9"/>
    <w:rsid w:val="005D2140"/>
    <w:rsid w:val="005D28DC"/>
    <w:rsid w:val="005E3621"/>
    <w:rsid w:val="005E4421"/>
    <w:rsid w:val="005E6020"/>
    <w:rsid w:val="005F02B9"/>
    <w:rsid w:val="00600177"/>
    <w:rsid w:val="00611CD0"/>
    <w:rsid w:val="006222F0"/>
    <w:rsid w:val="00624DA0"/>
    <w:rsid w:val="00627131"/>
    <w:rsid w:val="00627E6B"/>
    <w:rsid w:val="006321E6"/>
    <w:rsid w:val="00646CB3"/>
    <w:rsid w:val="0065305E"/>
    <w:rsid w:val="00655A64"/>
    <w:rsid w:val="00656276"/>
    <w:rsid w:val="00661615"/>
    <w:rsid w:val="00662A7C"/>
    <w:rsid w:val="0067000E"/>
    <w:rsid w:val="0067049F"/>
    <w:rsid w:val="006711FD"/>
    <w:rsid w:val="006754A6"/>
    <w:rsid w:val="00681CF1"/>
    <w:rsid w:val="00681E11"/>
    <w:rsid w:val="00684218"/>
    <w:rsid w:val="00687EA3"/>
    <w:rsid w:val="00690203"/>
    <w:rsid w:val="00695E59"/>
    <w:rsid w:val="006A482E"/>
    <w:rsid w:val="006A4F11"/>
    <w:rsid w:val="006A62DA"/>
    <w:rsid w:val="006A69D4"/>
    <w:rsid w:val="006B30DD"/>
    <w:rsid w:val="006B5429"/>
    <w:rsid w:val="006C09F2"/>
    <w:rsid w:val="006C3293"/>
    <w:rsid w:val="006C35E1"/>
    <w:rsid w:val="006C3DD9"/>
    <w:rsid w:val="006C4052"/>
    <w:rsid w:val="006C5022"/>
    <w:rsid w:val="006C64AD"/>
    <w:rsid w:val="006E0BA5"/>
    <w:rsid w:val="006E1A2E"/>
    <w:rsid w:val="006E6961"/>
    <w:rsid w:val="006E7A17"/>
    <w:rsid w:val="006F2EA2"/>
    <w:rsid w:val="006F5F8C"/>
    <w:rsid w:val="0070020A"/>
    <w:rsid w:val="0070363F"/>
    <w:rsid w:val="0070522C"/>
    <w:rsid w:val="00714416"/>
    <w:rsid w:val="00716CE0"/>
    <w:rsid w:val="00720514"/>
    <w:rsid w:val="00723297"/>
    <w:rsid w:val="00732E10"/>
    <w:rsid w:val="00737981"/>
    <w:rsid w:val="00737EE5"/>
    <w:rsid w:val="00743EAA"/>
    <w:rsid w:val="00746173"/>
    <w:rsid w:val="00746CFB"/>
    <w:rsid w:val="00747257"/>
    <w:rsid w:val="00752131"/>
    <w:rsid w:val="0075448F"/>
    <w:rsid w:val="00754646"/>
    <w:rsid w:val="00754B53"/>
    <w:rsid w:val="00760F99"/>
    <w:rsid w:val="00766D7F"/>
    <w:rsid w:val="00777747"/>
    <w:rsid w:val="00777914"/>
    <w:rsid w:val="00777B87"/>
    <w:rsid w:val="007877E0"/>
    <w:rsid w:val="00793E16"/>
    <w:rsid w:val="007A4477"/>
    <w:rsid w:val="007C04F8"/>
    <w:rsid w:val="007C37CD"/>
    <w:rsid w:val="007C6358"/>
    <w:rsid w:val="007D3027"/>
    <w:rsid w:val="007D5CFD"/>
    <w:rsid w:val="007E4C0C"/>
    <w:rsid w:val="007E525A"/>
    <w:rsid w:val="007E53B5"/>
    <w:rsid w:val="007E6D85"/>
    <w:rsid w:val="007F7A04"/>
    <w:rsid w:val="007F7D6D"/>
    <w:rsid w:val="00803563"/>
    <w:rsid w:val="008041F3"/>
    <w:rsid w:val="0081200C"/>
    <w:rsid w:val="00812CAC"/>
    <w:rsid w:val="00820A42"/>
    <w:rsid w:val="00821564"/>
    <w:rsid w:val="00830ABD"/>
    <w:rsid w:val="00833C46"/>
    <w:rsid w:val="00834406"/>
    <w:rsid w:val="00837C29"/>
    <w:rsid w:val="008554AA"/>
    <w:rsid w:val="00856688"/>
    <w:rsid w:val="00861516"/>
    <w:rsid w:val="00872227"/>
    <w:rsid w:val="00872E90"/>
    <w:rsid w:val="008741AF"/>
    <w:rsid w:val="008744AB"/>
    <w:rsid w:val="00877692"/>
    <w:rsid w:val="00881174"/>
    <w:rsid w:val="00885020"/>
    <w:rsid w:val="00886959"/>
    <w:rsid w:val="00890497"/>
    <w:rsid w:val="00892085"/>
    <w:rsid w:val="008970B3"/>
    <w:rsid w:val="008A1533"/>
    <w:rsid w:val="008A4444"/>
    <w:rsid w:val="008A562B"/>
    <w:rsid w:val="008B5CD9"/>
    <w:rsid w:val="008C1A61"/>
    <w:rsid w:val="008C3721"/>
    <w:rsid w:val="008C6F76"/>
    <w:rsid w:val="008D03FE"/>
    <w:rsid w:val="008D6147"/>
    <w:rsid w:val="008D72DD"/>
    <w:rsid w:val="008E1D0C"/>
    <w:rsid w:val="008E2222"/>
    <w:rsid w:val="008E480F"/>
    <w:rsid w:val="008F23DE"/>
    <w:rsid w:val="008F5CA4"/>
    <w:rsid w:val="009005BC"/>
    <w:rsid w:val="009013F3"/>
    <w:rsid w:val="00901952"/>
    <w:rsid w:val="0090253B"/>
    <w:rsid w:val="00906A56"/>
    <w:rsid w:val="00911817"/>
    <w:rsid w:val="00914605"/>
    <w:rsid w:val="009155A2"/>
    <w:rsid w:val="009209FF"/>
    <w:rsid w:val="00921D92"/>
    <w:rsid w:val="00926F32"/>
    <w:rsid w:val="009306B0"/>
    <w:rsid w:val="00933249"/>
    <w:rsid w:val="0094317F"/>
    <w:rsid w:val="00961931"/>
    <w:rsid w:val="009655C8"/>
    <w:rsid w:val="009900CE"/>
    <w:rsid w:val="009945C6"/>
    <w:rsid w:val="00997F2F"/>
    <w:rsid w:val="009A048F"/>
    <w:rsid w:val="009A2485"/>
    <w:rsid w:val="009A7422"/>
    <w:rsid w:val="009B151B"/>
    <w:rsid w:val="009B3DA9"/>
    <w:rsid w:val="009B6AC8"/>
    <w:rsid w:val="009D00C6"/>
    <w:rsid w:val="009E360F"/>
    <w:rsid w:val="009E55F0"/>
    <w:rsid w:val="009F06EF"/>
    <w:rsid w:val="009F6DE5"/>
    <w:rsid w:val="009F7BAE"/>
    <w:rsid w:val="00A00D79"/>
    <w:rsid w:val="00A03168"/>
    <w:rsid w:val="00A05519"/>
    <w:rsid w:val="00A11303"/>
    <w:rsid w:val="00A12EDE"/>
    <w:rsid w:val="00A26FEB"/>
    <w:rsid w:val="00A36EC2"/>
    <w:rsid w:val="00A40038"/>
    <w:rsid w:val="00A435DD"/>
    <w:rsid w:val="00A515D1"/>
    <w:rsid w:val="00A55F5C"/>
    <w:rsid w:val="00A561BA"/>
    <w:rsid w:val="00A7757D"/>
    <w:rsid w:val="00A80357"/>
    <w:rsid w:val="00A87673"/>
    <w:rsid w:val="00A97E9B"/>
    <w:rsid w:val="00AA0542"/>
    <w:rsid w:val="00AA25F7"/>
    <w:rsid w:val="00AA2C59"/>
    <w:rsid w:val="00AA3A66"/>
    <w:rsid w:val="00AA4A64"/>
    <w:rsid w:val="00AA4AC4"/>
    <w:rsid w:val="00AA685A"/>
    <w:rsid w:val="00AB1B03"/>
    <w:rsid w:val="00AB2714"/>
    <w:rsid w:val="00AC41FB"/>
    <w:rsid w:val="00AC4CD3"/>
    <w:rsid w:val="00AE07AF"/>
    <w:rsid w:val="00AE1EC4"/>
    <w:rsid w:val="00AE4414"/>
    <w:rsid w:val="00AF18B4"/>
    <w:rsid w:val="00AF5B71"/>
    <w:rsid w:val="00AF6A3D"/>
    <w:rsid w:val="00B003B3"/>
    <w:rsid w:val="00B11506"/>
    <w:rsid w:val="00B17675"/>
    <w:rsid w:val="00B25FED"/>
    <w:rsid w:val="00B27C28"/>
    <w:rsid w:val="00B318CF"/>
    <w:rsid w:val="00B37273"/>
    <w:rsid w:val="00B42F97"/>
    <w:rsid w:val="00B434B0"/>
    <w:rsid w:val="00B61413"/>
    <w:rsid w:val="00B61BDF"/>
    <w:rsid w:val="00B65FB8"/>
    <w:rsid w:val="00B70A1E"/>
    <w:rsid w:val="00B71D7D"/>
    <w:rsid w:val="00BA1857"/>
    <w:rsid w:val="00BA72AB"/>
    <w:rsid w:val="00BB031E"/>
    <w:rsid w:val="00BB0CCD"/>
    <w:rsid w:val="00BB0D06"/>
    <w:rsid w:val="00BB7EA2"/>
    <w:rsid w:val="00BC2BFA"/>
    <w:rsid w:val="00BC493C"/>
    <w:rsid w:val="00BD04BD"/>
    <w:rsid w:val="00BD1CA3"/>
    <w:rsid w:val="00BD5A0F"/>
    <w:rsid w:val="00BD5F3B"/>
    <w:rsid w:val="00BD6C19"/>
    <w:rsid w:val="00BE3B2F"/>
    <w:rsid w:val="00BE3D7D"/>
    <w:rsid w:val="00BF449A"/>
    <w:rsid w:val="00BF553C"/>
    <w:rsid w:val="00BF59AC"/>
    <w:rsid w:val="00C03815"/>
    <w:rsid w:val="00C059BB"/>
    <w:rsid w:val="00C1203D"/>
    <w:rsid w:val="00C127C0"/>
    <w:rsid w:val="00C12967"/>
    <w:rsid w:val="00C203F0"/>
    <w:rsid w:val="00C2158E"/>
    <w:rsid w:val="00C2448B"/>
    <w:rsid w:val="00C34AB7"/>
    <w:rsid w:val="00C3626B"/>
    <w:rsid w:val="00C424B2"/>
    <w:rsid w:val="00C46233"/>
    <w:rsid w:val="00C4673D"/>
    <w:rsid w:val="00C46B46"/>
    <w:rsid w:val="00C51045"/>
    <w:rsid w:val="00C54D2F"/>
    <w:rsid w:val="00C54F26"/>
    <w:rsid w:val="00C55012"/>
    <w:rsid w:val="00C568F6"/>
    <w:rsid w:val="00C65C8B"/>
    <w:rsid w:val="00C67C2B"/>
    <w:rsid w:val="00C67E0D"/>
    <w:rsid w:val="00C76814"/>
    <w:rsid w:val="00CA1E1D"/>
    <w:rsid w:val="00CA2663"/>
    <w:rsid w:val="00CA3889"/>
    <w:rsid w:val="00CA70C7"/>
    <w:rsid w:val="00CC11B0"/>
    <w:rsid w:val="00CE0E2D"/>
    <w:rsid w:val="00CE56AE"/>
    <w:rsid w:val="00CE72F3"/>
    <w:rsid w:val="00CE7B3E"/>
    <w:rsid w:val="00CF0CE7"/>
    <w:rsid w:val="00CF3F41"/>
    <w:rsid w:val="00CF528F"/>
    <w:rsid w:val="00CF66E1"/>
    <w:rsid w:val="00CF6B84"/>
    <w:rsid w:val="00CF6EA6"/>
    <w:rsid w:val="00D05324"/>
    <w:rsid w:val="00D07AD2"/>
    <w:rsid w:val="00D12572"/>
    <w:rsid w:val="00D13B2E"/>
    <w:rsid w:val="00D31D4D"/>
    <w:rsid w:val="00D426FF"/>
    <w:rsid w:val="00D615BB"/>
    <w:rsid w:val="00D62DDE"/>
    <w:rsid w:val="00D63DFF"/>
    <w:rsid w:val="00D658F6"/>
    <w:rsid w:val="00D676AD"/>
    <w:rsid w:val="00D67E47"/>
    <w:rsid w:val="00D710C5"/>
    <w:rsid w:val="00D81059"/>
    <w:rsid w:val="00D85174"/>
    <w:rsid w:val="00D905C5"/>
    <w:rsid w:val="00D93F14"/>
    <w:rsid w:val="00DA236C"/>
    <w:rsid w:val="00DA550D"/>
    <w:rsid w:val="00DA717A"/>
    <w:rsid w:val="00DC26B0"/>
    <w:rsid w:val="00DC2D50"/>
    <w:rsid w:val="00DC33B6"/>
    <w:rsid w:val="00DC5494"/>
    <w:rsid w:val="00DC6355"/>
    <w:rsid w:val="00DC7538"/>
    <w:rsid w:val="00DD427E"/>
    <w:rsid w:val="00DD5482"/>
    <w:rsid w:val="00DE7785"/>
    <w:rsid w:val="00DF10AE"/>
    <w:rsid w:val="00E13852"/>
    <w:rsid w:val="00E144DB"/>
    <w:rsid w:val="00E208B4"/>
    <w:rsid w:val="00E23915"/>
    <w:rsid w:val="00E30EA7"/>
    <w:rsid w:val="00E33F11"/>
    <w:rsid w:val="00E35A20"/>
    <w:rsid w:val="00E37597"/>
    <w:rsid w:val="00E40300"/>
    <w:rsid w:val="00E40B61"/>
    <w:rsid w:val="00E62E1D"/>
    <w:rsid w:val="00E6424B"/>
    <w:rsid w:val="00E6745A"/>
    <w:rsid w:val="00E67A19"/>
    <w:rsid w:val="00E731A0"/>
    <w:rsid w:val="00E7445C"/>
    <w:rsid w:val="00E75D83"/>
    <w:rsid w:val="00E80249"/>
    <w:rsid w:val="00E91641"/>
    <w:rsid w:val="00E936EB"/>
    <w:rsid w:val="00EA093C"/>
    <w:rsid w:val="00EA3A4A"/>
    <w:rsid w:val="00EB1683"/>
    <w:rsid w:val="00EB4686"/>
    <w:rsid w:val="00EC3A07"/>
    <w:rsid w:val="00EC3B38"/>
    <w:rsid w:val="00ED05CB"/>
    <w:rsid w:val="00ED3F29"/>
    <w:rsid w:val="00EF0ADE"/>
    <w:rsid w:val="00EF7EC5"/>
    <w:rsid w:val="00F07AEA"/>
    <w:rsid w:val="00F07B7E"/>
    <w:rsid w:val="00F110BE"/>
    <w:rsid w:val="00F11C21"/>
    <w:rsid w:val="00F14E08"/>
    <w:rsid w:val="00F16D84"/>
    <w:rsid w:val="00F21AB3"/>
    <w:rsid w:val="00F26B0C"/>
    <w:rsid w:val="00F27DE3"/>
    <w:rsid w:val="00F424A9"/>
    <w:rsid w:val="00F64C56"/>
    <w:rsid w:val="00F65E25"/>
    <w:rsid w:val="00F70A71"/>
    <w:rsid w:val="00F73A5A"/>
    <w:rsid w:val="00F74602"/>
    <w:rsid w:val="00F77456"/>
    <w:rsid w:val="00F77F39"/>
    <w:rsid w:val="00F80CB6"/>
    <w:rsid w:val="00F86600"/>
    <w:rsid w:val="00F876BD"/>
    <w:rsid w:val="00F945E6"/>
    <w:rsid w:val="00F94926"/>
    <w:rsid w:val="00FA446C"/>
    <w:rsid w:val="00FA4C15"/>
    <w:rsid w:val="00FA6BFF"/>
    <w:rsid w:val="00FB00BE"/>
    <w:rsid w:val="00FB52D3"/>
    <w:rsid w:val="00FB5615"/>
    <w:rsid w:val="00FE1B1B"/>
    <w:rsid w:val="00FE517A"/>
    <w:rsid w:val="00FE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5BE1DDC"/>
  <w15:docId w15:val="{6214B93E-D682-48FE-9675-53CC44D3C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F5C"/>
    <w:pPr>
      <w:suppressAutoHyphens/>
      <w:spacing w:after="20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36D"/>
    <w:pPr>
      <w:numPr>
        <w:numId w:val="1"/>
      </w:numPr>
      <w:outlineLvl w:val="0"/>
    </w:pPr>
    <w:rPr>
      <w:rFonts w:cs="Times New Roman"/>
      <w:b/>
      <w:color w:val="C00000"/>
      <w:sz w:val="36"/>
      <w:szCs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E480F"/>
    <w:pPr>
      <w:numPr>
        <w:ilvl w:val="1"/>
        <w:numId w:val="3"/>
      </w:numPr>
      <w:ind w:left="720"/>
      <w:outlineLvl w:val="1"/>
    </w:pPr>
    <w:rPr>
      <w:rFonts w:eastAsiaTheme="majorEastAsia" w:cstheme="majorBidi"/>
      <w:b/>
      <w:bCs/>
      <w:color w:val="C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691D"/>
    <w:pPr>
      <w:keepNext/>
      <w:keepLines/>
      <w:spacing w:before="480" w:after="0"/>
      <w:outlineLvl w:val="2"/>
    </w:pPr>
    <w:rPr>
      <w:rFonts w:eastAsiaTheme="majorEastAsia" w:cstheme="majorBidi"/>
      <w:b/>
      <w:bCs/>
      <w:color w:val="C00000"/>
      <w:szCs w:val="24"/>
    </w:rPr>
  </w:style>
  <w:style w:type="paragraph" w:styleId="Heading4">
    <w:name w:val="heading 4"/>
    <w:basedOn w:val="Heading3"/>
    <w:next w:val="Normal"/>
    <w:link w:val="Heading4Char"/>
    <w:uiPriority w:val="9"/>
    <w:semiHidden/>
    <w:unhideWhenUsed/>
    <w:qFormat/>
    <w:rsid w:val="00C5691D"/>
    <w:pPr>
      <w:outlineLvl w:val="3"/>
    </w:pPr>
    <w:rPr>
      <w:b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3C5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3C50"/>
    <w:rPr>
      <w:vertAlign w:val="superscript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276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0613B2"/>
  </w:style>
  <w:style w:type="character" w:customStyle="1" w:styleId="apple-converted-space">
    <w:name w:val="apple-converted-space"/>
    <w:basedOn w:val="DefaultParagraphFont"/>
    <w:rsid w:val="000067B8"/>
  </w:style>
  <w:style w:type="character" w:customStyle="1" w:styleId="PlainTextChar">
    <w:name w:val="Plain Text Char"/>
    <w:basedOn w:val="DefaultParagraphFont"/>
    <w:link w:val="PlainText"/>
    <w:uiPriority w:val="99"/>
    <w:rsid w:val="00B429D0"/>
    <w:rPr>
      <w:rFonts w:ascii="Consolas" w:eastAsia="Calibri" w:hAnsi="Consolas" w:cs="Times New Roman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0C5691D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  <w:rsid w:val="00FB0697"/>
  </w:style>
  <w:style w:type="character" w:customStyle="1" w:styleId="FooterChar">
    <w:name w:val="Footer Char"/>
    <w:basedOn w:val="DefaultParagraphFont"/>
    <w:link w:val="Footer"/>
    <w:uiPriority w:val="99"/>
    <w:rsid w:val="00FB0697"/>
  </w:style>
  <w:style w:type="character" w:customStyle="1" w:styleId="InternetLink">
    <w:name w:val="Internet Link"/>
    <w:basedOn w:val="DefaultParagraphFont"/>
    <w:uiPriority w:val="99"/>
    <w:unhideWhenUsed/>
    <w:rsid w:val="008956D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136D"/>
    <w:rPr>
      <w:rFonts w:ascii="Myriad Pro" w:hAnsi="Myriad Pro" w:cs="Times New Roman"/>
      <w:b/>
      <w:color w:val="C00000"/>
      <w:sz w:val="36"/>
      <w:szCs w:val="36"/>
    </w:rPr>
  </w:style>
  <w:style w:type="character" w:styleId="CommentReference">
    <w:name w:val="annotation reference"/>
    <w:basedOn w:val="DefaultParagraphFont"/>
    <w:uiPriority w:val="99"/>
    <w:semiHidden/>
    <w:unhideWhenUsed/>
    <w:rsid w:val="00F24BC3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BC3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BC3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E480F"/>
    <w:rPr>
      <w:rFonts w:eastAsiaTheme="majorEastAsia" w:cstheme="majorBidi"/>
      <w:b/>
      <w:bCs/>
      <w:color w:val="C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5691D"/>
    <w:rPr>
      <w:rFonts w:ascii="Myriad Pro" w:eastAsiaTheme="majorEastAsia" w:hAnsi="Myriad Pro" w:cstheme="majorBidi"/>
      <w:b/>
      <w:bCs/>
      <w:color w:val="C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91D"/>
    <w:rPr>
      <w:rFonts w:ascii="Myriad Pro" w:eastAsiaTheme="majorEastAsia" w:hAnsi="Myriad Pro" w:cstheme="majorBidi"/>
      <w:bCs/>
      <w:color w:val="C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C5691D"/>
    <w:rPr>
      <w:b/>
      <w:bCs/>
    </w:rPr>
  </w:style>
  <w:style w:type="character" w:customStyle="1" w:styleId="BodyTextChar">
    <w:name w:val="Body Text Char"/>
    <w:basedOn w:val="DefaultParagraphFont"/>
    <w:link w:val="TextBody"/>
    <w:rsid w:val="00C37F34"/>
    <w:rPr>
      <w:rFonts w:ascii="Times New Roman" w:eastAsia="Times New Roman" w:hAnsi="Times New Roman" w:cs="Times New Roman"/>
      <w:sz w:val="24"/>
      <w:szCs w:val="24"/>
      <w:lang w:val="en-CA"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804397"/>
    <w:rPr>
      <w:color w:val="800080" w:themeColor="followedHyperlink"/>
      <w:u w:val="single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2"/>
      <w:u w:val="none"/>
      <w:effect w:val="none"/>
      <w:vertAlign w:val="baseline"/>
      <w:em w:val="none"/>
    </w:rPr>
  </w:style>
  <w:style w:type="character" w:customStyle="1" w:styleId="ListLabel3">
    <w:name w:val="ListLabel 3"/>
    <w:rPr>
      <w:sz w:val="20"/>
    </w:rPr>
  </w:style>
  <w:style w:type="character" w:customStyle="1" w:styleId="IndexLink">
    <w:name w:val="Index Link"/>
  </w:style>
  <w:style w:type="character" w:customStyle="1" w:styleId="FootnoteCharacters">
    <w:name w:val="Footnote Characters"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link w:val="BodyTextChar"/>
    <w:rsid w:val="00C37F34"/>
    <w:pPr>
      <w:spacing w:after="120" w:line="240" w:lineRule="auto"/>
    </w:pPr>
    <w:rPr>
      <w:rFonts w:ascii="Times New Roman" w:eastAsia="Times New Roman" w:hAnsi="Times New Roman" w:cs="Times New Roman"/>
      <w:szCs w:val="24"/>
      <w:lang w:val="en-CA" w:eastAsia="ar-SA"/>
    </w:r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next w:val="Normal"/>
    <w:unhideWhenUsed/>
    <w:qFormat/>
    <w:rsid w:val="009F7BAE"/>
    <w:pPr>
      <w:spacing w:line="240" w:lineRule="auto"/>
    </w:pPr>
    <w:rPr>
      <w:b/>
      <w:bCs/>
      <w:color w:val="C00000"/>
      <w:sz w:val="20"/>
      <w:szCs w:val="18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NoSpacing">
    <w:name w:val="No Spacing"/>
    <w:uiPriority w:val="1"/>
    <w:qFormat/>
    <w:rsid w:val="00D673E9"/>
    <w:pPr>
      <w:suppressAutoHyphens/>
      <w:spacing w:line="240" w:lineRule="auto"/>
    </w:pPr>
    <w:rPr>
      <w:rFonts w:ascii="Myriad Pro" w:hAnsi="Myriad Pr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33C50"/>
    <w:pPr>
      <w:spacing w:after="0"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627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B429D0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5691D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FB0697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FB0697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855DFB"/>
    <w:pPr>
      <w:tabs>
        <w:tab w:val="right" w:leader="dot" w:pos="9350"/>
      </w:tabs>
      <w:spacing w:before="120" w:after="120"/>
    </w:pPr>
    <w:rPr>
      <w:rFonts w:cstheme="minorHAnsi"/>
      <w:b/>
      <w:bCs/>
      <w:caps/>
      <w:sz w:val="28"/>
      <w:szCs w:val="20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8956DF"/>
    <w:pPr>
      <w:spacing w:after="0"/>
      <w:ind w:left="220"/>
    </w:pPr>
    <w:rPr>
      <w:rFonts w:cstheme="minorHAnsi"/>
      <w:smallCaps/>
      <w:sz w:val="20"/>
      <w:szCs w:val="20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8956DF"/>
    <w:pPr>
      <w:spacing w:after="0"/>
      <w:ind w:left="440"/>
    </w:pPr>
    <w:rPr>
      <w:rFonts w:cstheme="minorHAnsi"/>
      <w:i/>
      <w:iCs/>
      <w:sz w:val="20"/>
      <w:szCs w:val="20"/>
    </w:rPr>
  </w:style>
  <w:style w:type="paragraph" w:customStyle="1" w:styleId="Contents4">
    <w:name w:val="Contents 4"/>
    <w:basedOn w:val="Normal"/>
    <w:next w:val="Normal"/>
    <w:autoRedefine/>
    <w:uiPriority w:val="39"/>
    <w:unhideWhenUsed/>
    <w:rsid w:val="008956DF"/>
    <w:pPr>
      <w:spacing w:after="0"/>
      <w:ind w:left="660"/>
    </w:pPr>
    <w:rPr>
      <w:rFonts w:cstheme="minorHAnsi"/>
      <w:sz w:val="18"/>
      <w:szCs w:val="18"/>
    </w:rPr>
  </w:style>
  <w:style w:type="paragraph" w:customStyle="1" w:styleId="Contents5">
    <w:name w:val="Contents 5"/>
    <w:basedOn w:val="Normal"/>
    <w:next w:val="Normal"/>
    <w:autoRedefine/>
    <w:uiPriority w:val="39"/>
    <w:unhideWhenUsed/>
    <w:rsid w:val="008956DF"/>
    <w:pPr>
      <w:spacing w:after="0"/>
      <w:ind w:left="880"/>
    </w:pPr>
    <w:rPr>
      <w:rFonts w:cstheme="minorHAnsi"/>
      <w:sz w:val="18"/>
      <w:szCs w:val="18"/>
    </w:rPr>
  </w:style>
  <w:style w:type="paragraph" w:customStyle="1" w:styleId="Contents6">
    <w:name w:val="Contents 6"/>
    <w:basedOn w:val="Normal"/>
    <w:next w:val="Normal"/>
    <w:autoRedefine/>
    <w:uiPriority w:val="39"/>
    <w:unhideWhenUsed/>
    <w:rsid w:val="008956DF"/>
    <w:pPr>
      <w:spacing w:after="0"/>
      <w:ind w:left="1100"/>
    </w:pPr>
    <w:rPr>
      <w:rFonts w:cstheme="minorHAnsi"/>
      <w:sz w:val="18"/>
      <w:szCs w:val="18"/>
    </w:rPr>
  </w:style>
  <w:style w:type="paragraph" w:customStyle="1" w:styleId="Contents7">
    <w:name w:val="Contents 7"/>
    <w:basedOn w:val="Normal"/>
    <w:next w:val="Normal"/>
    <w:autoRedefine/>
    <w:uiPriority w:val="39"/>
    <w:unhideWhenUsed/>
    <w:rsid w:val="008956DF"/>
    <w:pPr>
      <w:spacing w:after="0"/>
      <w:ind w:left="1320"/>
    </w:pPr>
    <w:rPr>
      <w:rFonts w:cstheme="minorHAnsi"/>
      <w:sz w:val="18"/>
      <w:szCs w:val="18"/>
    </w:rPr>
  </w:style>
  <w:style w:type="paragraph" w:customStyle="1" w:styleId="Contents8">
    <w:name w:val="Contents 8"/>
    <w:basedOn w:val="Normal"/>
    <w:next w:val="Normal"/>
    <w:autoRedefine/>
    <w:uiPriority w:val="39"/>
    <w:unhideWhenUsed/>
    <w:rsid w:val="008956DF"/>
    <w:pPr>
      <w:spacing w:after="0"/>
      <w:ind w:left="1540"/>
    </w:pPr>
    <w:rPr>
      <w:rFonts w:cstheme="minorHAnsi"/>
      <w:sz w:val="18"/>
      <w:szCs w:val="18"/>
    </w:rPr>
  </w:style>
  <w:style w:type="paragraph" w:customStyle="1" w:styleId="Contents9">
    <w:name w:val="Contents 9"/>
    <w:basedOn w:val="Normal"/>
    <w:next w:val="Normal"/>
    <w:autoRedefine/>
    <w:uiPriority w:val="39"/>
    <w:unhideWhenUsed/>
    <w:rsid w:val="008956DF"/>
    <w:pPr>
      <w:spacing w:after="0"/>
      <w:ind w:left="1760"/>
    </w:pPr>
    <w:rPr>
      <w:rFonts w:cstheme="minorHAnsi"/>
      <w:sz w:val="18"/>
      <w:szCs w:val="18"/>
    </w:rPr>
  </w:style>
  <w:style w:type="paragraph" w:customStyle="1" w:styleId="AirSage">
    <w:name w:val="AirSage"/>
    <w:basedOn w:val="Contents1"/>
    <w:rsid w:val="008956DF"/>
    <w:rPr>
      <w:sz w:val="36"/>
    </w:rPr>
  </w:style>
  <w:style w:type="paragraph" w:customStyle="1" w:styleId="MainTitle">
    <w:name w:val="Main Title"/>
    <w:basedOn w:val="Normal"/>
    <w:rsid w:val="008956DF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CA" w:eastAsia="ar-SA"/>
    </w:rPr>
  </w:style>
  <w:style w:type="paragraph" w:styleId="NormalWeb">
    <w:name w:val="Normal (Web)"/>
    <w:basedOn w:val="Normal"/>
    <w:uiPriority w:val="99"/>
    <w:unhideWhenUsed/>
    <w:rsid w:val="00BF4201"/>
    <w:pPr>
      <w:spacing w:before="280" w:after="280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C5691D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F24BC3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rsid w:val="00F24BC3"/>
    <w:rPr>
      <w:b/>
      <w:bCs/>
    </w:rPr>
  </w:style>
  <w:style w:type="paragraph" w:customStyle="1" w:styleId="FooterOdd">
    <w:name w:val="Footer Odd"/>
    <w:basedOn w:val="Normal"/>
    <w:qFormat/>
    <w:rsid w:val="00C5691D"/>
    <w:pPr>
      <w:pBdr>
        <w:top w:val="single" w:sz="4" w:space="1" w:color="4F81BD"/>
      </w:pBdr>
      <w:spacing w:after="180" w:line="264" w:lineRule="auto"/>
      <w:jc w:val="right"/>
    </w:pPr>
    <w:rPr>
      <w:rFonts w:cs="Times New Roman"/>
      <w:color w:val="1F497D" w:themeColor="text2"/>
      <w:sz w:val="20"/>
      <w:szCs w:val="20"/>
      <w:lang w:eastAsia="ja-JP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C5691D"/>
    <w:pPr>
      <w:keepNext/>
      <w:keepLines/>
      <w:numPr>
        <w:numId w:val="0"/>
      </w:numPr>
      <w:spacing w:before="480" w:after="0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Div">
    <w:name w:val="Div"/>
    <w:basedOn w:val="Normal"/>
    <w:rsid w:val="00C37F34"/>
    <w:rPr>
      <w:rFonts w:ascii="Verdana" w:eastAsia="Verdana" w:hAnsi="Verdana" w:cs="Verdana"/>
      <w:sz w:val="20"/>
      <w:szCs w:val="24"/>
      <w:shd w:val="clear" w:color="auto" w:fill="FFFFFF"/>
      <w:lang w:val="ru-RU" w:eastAsia="ru-RU"/>
    </w:rPr>
  </w:style>
  <w:style w:type="paragraph" w:customStyle="1" w:styleId="Footnote">
    <w:name w:val="Footnote"/>
    <w:basedOn w:val="Normal"/>
  </w:style>
  <w:style w:type="paragraph" w:customStyle="1" w:styleId="FrameContents">
    <w:name w:val="Frame Contents"/>
    <w:basedOn w:val="Normal"/>
  </w:style>
  <w:style w:type="table" w:styleId="TableGrid">
    <w:name w:val="Table Grid"/>
    <w:basedOn w:val="TableNormal"/>
    <w:uiPriority w:val="59"/>
    <w:rsid w:val="005A65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5A651B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5A651B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GridTable2-Accent61">
    <w:name w:val="Grid Table 2 - Accent 61"/>
    <w:basedOn w:val="TableNormal"/>
    <w:uiPriority w:val="47"/>
    <w:rsid w:val="00B216BE"/>
    <w:pPr>
      <w:spacing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79646" w:themeColor="accent6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B216BE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B216BE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DE0FA1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2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21">
    <w:name w:val="Grid Table 5 Dark - Accent 21"/>
    <w:basedOn w:val="TableNormal"/>
    <w:uiPriority w:val="50"/>
    <w:rsid w:val="00DE0FA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F42124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AB1B03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BB0D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0D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B0D06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71D7D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754B53"/>
    <w:pPr>
      <w:keepNext/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8E2222"/>
    <w:pPr>
      <w:spacing w:after="0"/>
    </w:pPr>
  </w:style>
  <w:style w:type="table" w:styleId="GridTable5Dark-Accent2">
    <w:name w:val="Grid Table 5 Dark Accent 2"/>
    <w:basedOn w:val="TableNormal"/>
    <w:uiPriority w:val="50"/>
    <w:rsid w:val="0082156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AE1EC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1Light">
    <w:name w:val="Grid Table 1 Light"/>
    <w:basedOn w:val="TableNormal"/>
    <w:uiPriority w:val="46"/>
    <w:rsid w:val="00AE1EC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92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24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995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97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37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80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514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6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23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141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0938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1675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0687">
          <w:marLeft w:val="53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51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934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86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38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945">
          <w:marLeft w:val="53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28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422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2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570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2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t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t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sivaraman\Documents\Custom%20Office%20Templates\AirSage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C00000"/>
          </a:solidFill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B839C-3303-4056-95B8-9A8BB4887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AirSage_Template.dotx</Template>
  <TotalTime>1</TotalTime>
  <Pages>3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Park Service</Company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 Sivaraman</dc:creator>
  <cp:lastModifiedBy>Vijay Sivaraman</cp:lastModifiedBy>
  <cp:revision>3</cp:revision>
  <cp:lastPrinted>2015-05-20T16:49:00Z</cp:lastPrinted>
  <dcterms:created xsi:type="dcterms:W3CDTF">2016-11-02T18:05:00Z</dcterms:created>
  <dcterms:modified xsi:type="dcterms:W3CDTF">2016-11-02T18:10:00Z</dcterms:modified>
  <dc:language>en-US</dc:language>
</cp:coreProperties>
</file>